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088D" w:rsidRDefault="0082088D">
      <w:pPr>
        <w:pStyle w:val="Overskrift4"/>
      </w:pPr>
    </w:p>
    <w:p w:rsidR="000A5B2C" w:rsidRDefault="000A5B2C">
      <w:pPr>
        <w:pStyle w:val="Overskrift4"/>
      </w:pPr>
      <w:r>
        <w:t>Forskning</w:t>
      </w:r>
      <w:r w:rsidR="00021D45">
        <w:t>sservice</w:t>
      </w:r>
      <w:r w:rsidR="00021D45">
        <w:tab/>
      </w:r>
      <w:r w:rsidR="00021D45">
        <w:tab/>
      </w:r>
      <w:r>
        <w:tab/>
      </w:r>
      <w:r>
        <w:tab/>
      </w:r>
      <w:r>
        <w:tab/>
      </w:r>
      <w:r w:rsidR="009F30FD">
        <w:t>Dato</w:t>
      </w:r>
      <w:r w:rsidR="00342026">
        <w:t xml:space="preserve"> </w:t>
      </w:r>
      <w:r w:rsidR="00865DA6">
        <w:t>13</w:t>
      </w:r>
      <w:r w:rsidR="00216394">
        <w:t xml:space="preserve">. </w:t>
      </w:r>
      <w:r w:rsidR="00865DA6">
        <w:t>april</w:t>
      </w:r>
      <w:r w:rsidR="00CB64DC">
        <w:t xml:space="preserve"> 201</w:t>
      </w:r>
      <w:r w:rsidR="00865DA6">
        <w:t>5</w:t>
      </w:r>
    </w:p>
    <w:p w:rsidR="00CB64DC" w:rsidRDefault="000A5B2C">
      <w:r>
        <w:t xml:space="preserve">Opgave nr. </w:t>
      </w:r>
      <w:r w:rsidR="00D2619F">
        <w:t>70</w:t>
      </w:r>
      <w:r w:rsidR="001A4A43">
        <w:t>3662</w:t>
      </w:r>
    </w:p>
    <w:p w:rsidR="00342026" w:rsidRDefault="00342026"/>
    <w:p w:rsidR="00865DA6" w:rsidRPr="00E409A3" w:rsidRDefault="00865DA6" w:rsidP="00865DA6">
      <w:pPr>
        <w:rPr>
          <w:b/>
          <w:sz w:val="28"/>
          <w:szCs w:val="28"/>
        </w:rPr>
      </w:pPr>
      <w:r w:rsidRPr="00E409A3">
        <w:rPr>
          <w:b/>
          <w:sz w:val="28"/>
          <w:szCs w:val="28"/>
        </w:rPr>
        <w:t xml:space="preserve">Ændring </w:t>
      </w:r>
      <w:r>
        <w:rPr>
          <w:b/>
          <w:sz w:val="28"/>
          <w:szCs w:val="28"/>
        </w:rPr>
        <w:t>13. april 2015</w:t>
      </w:r>
    </w:p>
    <w:p w:rsidR="00B80ADF" w:rsidRDefault="00B80ADF" w:rsidP="00B80ADF">
      <w:r>
        <w:t>For at kunne sammenligne den medicinske behandling af AMI patienter hhv. med og uden signifikant forsnævring af kranspulsåren, er lipid-</w:t>
      </w:r>
      <w:r w:rsidR="00865DA6">
        <w:t>modificerende midler er tilføjet til projektet</w:t>
      </w:r>
      <w:r>
        <w:t>.</w:t>
      </w:r>
    </w:p>
    <w:p w:rsidR="0059077D" w:rsidRDefault="0059077D" w:rsidP="00B80ADF">
      <w:r>
        <w:t>Derudover er indkomst samt dødsårsager opdateret til 2012, og vitalstatus er opdateret til 2013. Opdateret SAS program vedlagt.</w:t>
      </w:r>
    </w:p>
    <w:p w:rsidR="00865DA6" w:rsidRDefault="00865DA6" w:rsidP="00216394">
      <w:pPr>
        <w:rPr>
          <w:b/>
          <w:sz w:val="28"/>
          <w:szCs w:val="28"/>
        </w:rPr>
      </w:pPr>
    </w:p>
    <w:p w:rsidR="00216394" w:rsidRPr="00E409A3" w:rsidRDefault="00216394" w:rsidP="00216394">
      <w:pPr>
        <w:rPr>
          <w:b/>
          <w:sz w:val="28"/>
          <w:szCs w:val="28"/>
        </w:rPr>
      </w:pPr>
      <w:r w:rsidRPr="00E409A3">
        <w:rPr>
          <w:b/>
          <w:sz w:val="28"/>
          <w:szCs w:val="28"/>
        </w:rPr>
        <w:t xml:space="preserve">Ændring </w:t>
      </w:r>
      <w:r w:rsidR="00342026">
        <w:rPr>
          <w:b/>
          <w:sz w:val="28"/>
          <w:szCs w:val="28"/>
        </w:rPr>
        <w:t>22</w:t>
      </w:r>
      <w:r>
        <w:rPr>
          <w:b/>
          <w:sz w:val="28"/>
          <w:szCs w:val="28"/>
        </w:rPr>
        <w:t>. maj 2014</w:t>
      </w:r>
    </w:p>
    <w:p w:rsidR="00216394" w:rsidRDefault="00216394" w:rsidP="00216394">
      <w:r>
        <w:t>Der ønskes en udvidelse med flere hjerteopererede</w:t>
      </w:r>
      <w:r w:rsidR="0086234C">
        <w:t>. Der er ikke tilføjet nye oplysninger om populationen.</w:t>
      </w:r>
      <w:r>
        <w:t xml:space="preserve"> Opdateret SAS program vedlagt.</w:t>
      </w:r>
    </w:p>
    <w:p w:rsidR="00216394" w:rsidRDefault="00216394"/>
    <w:p w:rsidR="00CB64DC" w:rsidRPr="00E409A3" w:rsidRDefault="00CB64DC" w:rsidP="00CB64DC">
      <w:pPr>
        <w:rPr>
          <w:b/>
          <w:sz w:val="28"/>
          <w:szCs w:val="28"/>
        </w:rPr>
      </w:pPr>
      <w:bookmarkStart w:id="0" w:name="_GoBack"/>
      <w:r w:rsidRPr="00E409A3">
        <w:rPr>
          <w:b/>
          <w:sz w:val="28"/>
          <w:szCs w:val="28"/>
        </w:rPr>
        <w:t xml:space="preserve">Ændring </w:t>
      </w:r>
      <w:r>
        <w:rPr>
          <w:b/>
          <w:sz w:val="28"/>
          <w:szCs w:val="28"/>
        </w:rPr>
        <w:t>9. marts 2014</w:t>
      </w:r>
    </w:p>
    <w:p w:rsidR="00CB64DC" w:rsidRDefault="00CB64DC" w:rsidP="00CB64DC">
      <w:r>
        <w:t>Data er opdateret til 2012 – ingen nye variable. SAS program vedlagt.</w:t>
      </w:r>
    </w:p>
    <w:p w:rsidR="00CB64DC" w:rsidRPr="00C24797" w:rsidRDefault="00CB64DC" w:rsidP="00CB64DC">
      <w:r>
        <w:t>Opgaven vil løbende blive opdateret i tid med uændrede variable.</w:t>
      </w:r>
    </w:p>
    <w:p w:rsidR="00CB64DC" w:rsidRDefault="00CB64DC" w:rsidP="00CB64DC">
      <w:pPr>
        <w:rPr>
          <w:b/>
          <w:sz w:val="28"/>
          <w:szCs w:val="28"/>
        </w:rPr>
      </w:pPr>
    </w:p>
    <w:p w:rsidR="000806FE" w:rsidRPr="00E409A3" w:rsidRDefault="00E409A3">
      <w:pPr>
        <w:rPr>
          <w:b/>
          <w:sz w:val="28"/>
          <w:szCs w:val="28"/>
        </w:rPr>
      </w:pPr>
      <w:r w:rsidRPr="00E409A3">
        <w:rPr>
          <w:b/>
          <w:sz w:val="28"/>
          <w:szCs w:val="28"/>
        </w:rPr>
        <w:t>Ændring 25. september 2013</w:t>
      </w:r>
    </w:p>
    <w:p w:rsidR="00E409A3" w:rsidRDefault="00E409A3">
      <w:r>
        <w:t xml:space="preserve">Der ønskes en opdatering af KAG databasen fra Rigshospitalet. Det drejer sig om en række tekstvariable som blev fjernet i første omgang. De er nu erstattet af kategoriske variable.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UstabilAngina_Klasse_1_2Eller3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 xml:space="preserve"> grad af brystsmerter)</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Udskrivning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 xml:space="preserve"> andet sygehus, eget sygehus, hjem, mors under indlæggelse)</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Type_tidl_Apopleksi_rind_tci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 vedr. tidligere apopleksi, f.eks. ’Apopleksi – blivende udfald’)</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ptca_prioritet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(5 kategorier, om patienten er akut/på en venteliste)</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ProcedurekoderVenstrekat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(Talkoder for indgreb udført under katerisationen)</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ProcedureSksKode_Forunders_gelse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(Talkoder for procedurer under forundersøgelsen)</w:t>
      </w:r>
    </w:p>
    <w:p w:rsidR="00E409A3" w:rsidRPr="00E409A3" w:rsidRDefault="00E409A3">
      <w:pPr>
        <w:widowControl w:val="0"/>
        <w:autoSpaceDE w:val="0"/>
        <w:autoSpaceDN w:val="0"/>
        <w:adjustRightInd w:val="0"/>
        <w:rPr>
          <w:rFonts w:asciiTheme="minorHAnsi" w:hAnsiTheme="minorHAnsi" w:cs="Calibri Bold Italic"/>
          <w:sz w:val="30"/>
          <w:szCs w:val="30"/>
          <w:lang w:val="en-US" w:eastAsia="zh-CN"/>
        </w:rPr>
      </w:pPr>
      <w:r w:rsidRPr="00E409A3">
        <w:rPr>
          <w:rFonts w:asciiTheme="minorHAnsi" w:hAnsiTheme="minorHAnsi" w:cs="Calibri Bold Italic"/>
          <w:sz w:val="30"/>
          <w:szCs w:val="30"/>
          <w:lang w:val="en-US" w:eastAsia="zh-CN"/>
        </w:rPr>
        <w:t>Prioritet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(3 kategorier, om patienten er akut,subakut,elektiv)</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PeriproceduraleKomplikationer_Ty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(Talkode for evt. komplikationer under proceduren)</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PeriferKarsygdom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(Ja/nej til forsnævring af blodkar i ben eller arme)</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Pakkeforløb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(7 kategorier for ev.t. pakkeforløb, herunder hjerteklapsygdom og hjertesvigt)</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OperativeUregency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 akut, subakut, salvage, elektivt)</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Lungefunktion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lastRenderedPageBreak/>
        <w:t>(3 kategorier, normal, nedsat eller uoplyst)</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KoronarPatologi_TidligereCabg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 antal syge kar, f.eks. '3 gebeter')</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KoronarPatologi_NativeKar_udfyldesForAllePt_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(5 kategorier, antal syge kar, f.eks. ' 3 gebeter')</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Konsekvens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 xml:space="preserve">(13 kategorier, f.eks. </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medicinsk behandling</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 xml:space="preserve">, </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ingen behandling</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 xml:space="preserve">, </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CABG - kort venteliste</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KliniskeOmst_ndigheder_Klasse_a_BEllerC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 beskriver stabilitet af sygdom)</w:t>
      </w:r>
    </w:p>
    <w:p w:rsidR="00E409A3" w:rsidRPr="00E409A3" w:rsidRDefault="00E409A3">
      <w:pPr>
        <w:widowControl w:val="0"/>
        <w:autoSpaceDE w:val="0"/>
        <w:autoSpaceDN w:val="0"/>
        <w:adjustRightInd w:val="0"/>
        <w:rPr>
          <w:rFonts w:asciiTheme="minorHAnsi" w:hAnsiTheme="minorHAnsi" w:cs="Calibri Bold Italic"/>
          <w:sz w:val="30"/>
          <w:szCs w:val="30"/>
          <w:lang w:val="en-US" w:eastAsia="zh-CN"/>
        </w:rPr>
      </w:pPr>
      <w:r w:rsidRPr="00E409A3">
        <w:rPr>
          <w:rFonts w:asciiTheme="minorHAnsi" w:hAnsiTheme="minorHAnsi" w:cs="Calibri Bold Italic"/>
          <w:sz w:val="30"/>
          <w:szCs w:val="30"/>
          <w:lang w:val="en-US" w:eastAsia="zh-CN"/>
        </w:rPr>
        <w:t>KirurgiskPlanl_gning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(9 kategorier, f.eks. 'akut over stregen','kirurgi ikke aktuelt')</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IntravenousNitratesOrAnyHeparin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(3 kategorier, brug af medicin inden procedure)</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IndikationForUnders_gelse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(Kategorisk variabel med flere underindellinger, f.eks. 'klapundersøgelse AI', 'klapundersøgelse MI')</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IndikationForKag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(Kategorisk variabel med flere underinddelinger, f.eks. 'uafklarede brystsmerter')</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Dominans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(3 kategorier, beskriver om blodforsyning til hjertet primært er fra højre eller venstre kranspulsåre)</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DiagnoseEfterKag                                                                              </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(Diagnosekoder ifbm proceduren).</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Diabetes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(6 kategorier, f.eks.. 'Ja - non-farmakolgisk behandling').</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Cerebrovascul_rLidelse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(6 kategorier, f.eks.. 'Tidl- stroke, betydeligt bortfald')</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CardiacProcedures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(7 kategorier, type af evt. operation udført)</w:t>
      </w:r>
    </w:p>
    <w:p w:rsidR="00E409A3" w:rsidRPr="00216394" w:rsidRDefault="00E409A3">
      <w:pPr>
        <w:widowControl w:val="0"/>
        <w:autoSpaceDE w:val="0"/>
        <w:autoSpaceDN w:val="0"/>
        <w:adjustRightInd w:val="0"/>
        <w:rPr>
          <w:rFonts w:asciiTheme="minorHAnsi" w:hAnsiTheme="minorHAnsi" w:cs="Calibri Bold Italic"/>
          <w:sz w:val="30"/>
          <w:szCs w:val="30"/>
          <w:lang w:eastAsia="zh-CN"/>
        </w:rPr>
      </w:pPr>
      <w:r w:rsidRPr="00216394">
        <w:rPr>
          <w:rFonts w:asciiTheme="minorHAnsi" w:hAnsiTheme="minorHAnsi" w:cs="Calibri Bold Italic"/>
          <w:sz w:val="30"/>
          <w:szCs w:val="30"/>
          <w:lang w:eastAsia="zh-CN"/>
        </w:rPr>
        <w:t>Beh_Intensitet_1_2Eller3</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 f.eks. 'EJ ustabil').</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Aktuel Indikation</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(4 kategorier, f.eks. 'Non</w:t>
      </w:r>
      <w:r w:rsidRPr="00CB64DC">
        <w:rPr>
          <w:rFonts w:asciiTheme="minorHAnsi" w:hAnsiTheme="minorHAnsi" w:cs="Calibri Bold Italic"/>
          <w:color w:val="18376A"/>
          <w:sz w:val="30"/>
          <w:szCs w:val="30"/>
          <w:lang w:eastAsia="zh-CN"/>
        </w:rPr>
        <w:t>-</w:t>
      </w:r>
      <w:r w:rsidRPr="00CB64DC">
        <w:rPr>
          <w:rFonts w:asciiTheme="minorHAnsi" w:hAnsiTheme="minorHAnsi" w:cs="Calibri Bold Italic"/>
          <w:sz w:val="30"/>
          <w:szCs w:val="30"/>
          <w:lang w:eastAsia="zh-CN"/>
        </w:rPr>
        <w:t>STEMI')</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Bidiagnoser_b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(Bidiagnoser givet ifbm proceduren)</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Aktionsdiagnose_a                                                                            </w:t>
      </w:r>
    </w:p>
    <w:p w:rsidR="00E409A3" w:rsidRPr="00CB64DC" w:rsidRDefault="00E409A3">
      <w:pPr>
        <w:widowControl w:val="0"/>
        <w:autoSpaceDE w:val="0"/>
        <w:autoSpaceDN w:val="0"/>
        <w:adjustRightInd w:val="0"/>
        <w:rPr>
          <w:rFonts w:asciiTheme="minorHAnsi" w:hAnsiTheme="minorHAnsi" w:cs="Calibri Bold Italic"/>
          <w:sz w:val="30"/>
          <w:szCs w:val="30"/>
          <w:lang w:eastAsia="zh-CN"/>
        </w:rPr>
      </w:pPr>
      <w:r w:rsidRPr="00CB64DC">
        <w:rPr>
          <w:rFonts w:asciiTheme="minorHAnsi" w:hAnsiTheme="minorHAnsi" w:cs="Calibri Bold Italic"/>
          <w:sz w:val="30"/>
          <w:szCs w:val="30"/>
          <w:lang w:eastAsia="zh-CN"/>
        </w:rPr>
        <w:t>(Aktionsdiagnoser givet ifbm proceduren)</w:t>
      </w:r>
    </w:p>
    <w:p w:rsidR="00E409A3" w:rsidRPr="00E409A3" w:rsidRDefault="00E409A3">
      <w:pPr>
        <w:rPr>
          <w:rFonts w:asciiTheme="minorHAnsi" w:hAnsiTheme="minorHAnsi"/>
        </w:rPr>
      </w:pPr>
      <w:r w:rsidRPr="00CB64DC">
        <w:rPr>
          <w:rFonts w:asciiTheme="minorHAnsi" w:hAnsiTheme="minorHAnsi" w:cs="Calibri Bold Italic"/>
          <w:sz w:val="30"/>
          <w:szCs w:val="30"/>
          <w:lang w:eastAsia="zh-CN"/>
        </w:rPr>
        <w:t> </w:t>
      </w:r>
    </w:p>
    <w:bookmarkEnd w:id="0"/>
    <w:p w:rsidR="00E409A3" w:rsidRDefault="00E409A3">
      <w:pPr>
        <w:rPr>
          <w:b/>
          <w:sz w:val="28"/>
          <w:szCs w:val="28"/>
        </w:rPr>
      </w:pPr>
      <w:r w:rsidRPr="00CB64DC">
        <w:rPr>
          <w:rFonts w:ascii="Calibri Bold Italic" w:hAnsi="Calibri Bold Italic" w:cs="Calibri Bold Italic"/>
          <w:sz w:val="30"/>
          <w:szCs w:val="30"/>
          <w:lang w:eastAsia="zh-CN"/>
        </w:rPr>
        <w:lastRenderedPageBreak/>
        <w:t> </w:t>
      </w:r>
    </w:p>
    <w:p w:rsidR="000806FE" w:rsidRPr="000806FE" w:rsidRDefault="000806FE">
      <w:pPr>
        <w:rPr>
          <w:b/>
          <w:sz w:val="28"/>
          <w:szCs w:val="28"/>
        </w:rPr>
      </w:pPr>
      <w:r w:rsidRPr="000806FE">
        <w:rPr>
          <w:b/>
          <w:sz w:val="28"/>
          <w:szCs w:val="28"/>
        </w:rPr>
        <w:t>Ændring 4. sept 2013</w:t>
      </w:r>
    </w:p>
    <w:p w:rsidR="000806FE" w:rsidRDefault="000806FE"/>
    <w:p w:rsidR="000806FE" w:rsidRDefault="000806FE">
      <w:r>
        <w:t>SAS program opdateret svarende til dedenfor. Ingen ændringer i øvrigt i forhold til ansøgning som er godkendt af Seruminstitutet</w:t>
      </w:r>
    </w:p>
    <w:p w:rsidR="00AA7AA6" w:rsidRDefault="00AA7AA6">
      <w:pPr>
        <w:pStyle w:val="Overskrift1"/>
        <w:rPr>
          <w:color w:val="000000"/>
          <w:sz w:val="28"/>
        </w:rPr>
      </w:pPr>
      <w:r>
        <w:rPr>
          <w:color w:val="000000"/>
          <w:sz w:val="28"/>
        </w:rPr>
        <w:t>Ændring 17. juli 2013</w:t>
      </w:r>
    </w:p>
    <w:p w:rsidR="00AA7AA6" w:rsidRDefault="00AA7AA6">
      <w:pPr>
        <w:pStyle w:val="Overskrift1"/>
        <w:rPr>
          <w:b w:val="0"/>
          <w:color w:val="000000"/>
          <w:sz w:val="28"/>
        </w:rPr>
      </w:pPr>
      <w:r>
        <w:rPr>
          <w:b w:val="0"/>
          <w:color w:val="000000"/>
          <w:sz w:val="28"/>
        </w:rPr>
        <w:t xml:space="preserve">I forbindelse med projektet ønsker vi at supplere datagrundlaget med blodprøvesvar fra Region Nord.  Dette datasæt indeholder samtlige blodprøvesvar fra Region Nord, men kun svar der svarer til patienterne i Vestdansk Hjerteregister vil indgå i opgaven. </w:t>
      </w:r>
    </w:p>
    <w:p w:rsidR="00AA7AA6" w:rsidRDefault="00AA7AA6" w:rsidP="00AA7AA6"/>
    <w:p w:rsidR="00AA7AA6" w:rsidRDefault="00AA7AA6" w:rsidP="00AA7AA6">
      <w:r>
        <w:t>Samtidigt vil de resterende datasæt blive opdateret til og med 2012.</w:t>
      </w:r>
    </w:p>
    <w:p w:rsidR="00AA7AA6" w:rsidRDefault="00AA7AA6" w:rsidP="00AA7AA6"/>
    <w:p w:rsidR="00AA7AA6" w:rsidRDefault="00AA7AA6" w:rsidP="00AA7AA6">
      <w:r>
        <w:t>Af hensyn til nye procedurer og regler i forhold til Seruminstitutet vil fødselsdatoen blive reduceret til måned og år (beregning af alder) og således at alle fødselsdatoer vil være den 15. i måneden. Der er ikke statsborgerskab eller kommune i aktuelle udtræk.</w:t>
      </w:r>
    </w:p>
    <w:p w:rsidR="00AA7AA6" w:rsidRDefault="00AA7AA6" w:rsidP="00AA7AA6"/>
    <w:p w:rsidR="00AA7AA6" w:rsidRPr="00AA7AA6" w:rsidRDefault="00AA7AA6" w:rsidP="00AA7AA6">
      <w:r>
        <w:t>Data er på vej, så SAS-programmet er ikke opdateret. Denne ansøgningsprocedurer er valgt for at spare tid.  Jeg håber den lever op til de nye krav.</w:t>
      </w:r>
    </w:p>
    <w:p w:rsidR="000A5B2C" w:rsidRDefault="00BB29C1">
      <w:pPr>
        <w:pStyle w:val="Overskrift1"/>
        <w:rPr>
          <w:color w:val="000000"/>
          <w:sz w:val="28"/>
        </w:rPr>
      </w:pPr>
      <w:r>
        <w:rPr>
          <w:color w:val="000000"/>
          <w:sz w:val="28"/>
        </w:rPr>
        <w:t>Ændring 3. juni 2013</w:t>
      </w:r>
    </w:p>
    <w:p w:rsidR="00BB29C1" w:rsidRDefault="00BB29C1" w:rsidP="00BB29C1">
      <w:r>
        <w:t>Denne opgave er opdateret – Nye udtræk af hjertedatabaser og opdatering af alle data til 2011. Der er ingen ændringer af variabeludtræk.</w:t>
      </w:r>
    </w:p>
    <w:p w:rsidR="00BB29C1" w:rsidRDefault="00BB29C1" w:rsidP="00BB29C1"/>
    <w:p w:rsidR="00BB29C1" w:rsidRPr="00BB29C1" w:rsidRDefault="00BB29C1" w:rsidP="00BB29C1">
      <w:r>
        <w:t>SAS program er opdateret</w:t>
      </w:r>
    </w:p>
    <w:p w:rsidR="000A5B2C" w:rsidRDefault="000A5B2C">
      <w:pPr>
        <w:pStyle w:val="Overskrift1"/>
        <w:rPr>
          <w:color w:val="000000"/>
          <w:sz w:val="28"/>
        </w:rPr>
      </w:pPr>
      <w:r>
        <w:rPr>
          <w:color w:val="000000"/>
          <w:sz w:val="28"/>
        </w:rPr>
        <w:t>Indstilling om godkendelse af projekt</w:t>
      </w:r>
    </w:p>
    <w:p w:rsidR="000A5B2C" w:rsidRDefault="000A5B2C">
      <w:pPr>
        <w:pStyle w:val="Overskrift3"/>
        <w:rPr>
          <w:rFonts w:ascii="Times New Roman" w:hAnsi="Times New Roman"/>
          <w:color w:val="0000FF"/>
        </w:rPr>
      </w:pPr>
      <w:r>
        <w:rPr>
          <w:rFonts w:ascii="Times New Roman" w:hAnsi="Times New Roman"/>
          <w:color w:val="0000FF"/>
        </w:rPr>
        <w:t>Autoriseret institution</w:t>
      </w:r>
    </w:p>
    <w:p w:rsidR="000A5B2C" w:rsidRDefault="00B552A5">
      <w:r>
        <w:t>Gentofte Hospital</w:t>
      </w:r>
    </w:p>
    <w:p w:rsidR="000A5B2C" w:rsidRDefault="000A5B2C">
      <w:pPr>
        <w:pStyle w:val="Overskrift3"/>
      </w:pPr>
      <w:r>
        <w:rPr>
          <w:rFonts w:ascii="Times New Roman" w:hAnsi="Times New Roman"/>
          <w:color w:val="0000FF"/>
        </w:rPr>
        <w:t>Projekttitel</w:t>
      </w:r>
    </w:p>
    <w:p w:rsidR="000A5B2C" w:rsidRDefault="00332BE7">
      <w:pPr>
        <w:rPr>
          <w:szCs w:val="32"/>
        </w:rPr>
      </w:pPr>
      <w:r>
        <w:rPr>
          <w:szCs w:val="32"/>
        </w:rPr>
        <w:t>Risiko hos hjertepatienter</w:t>
      </w:r>
    </w:p>
    <w:p w:rsidR="000A5B2C" w:rsidRDefault="000A5B2C">
      <w:pPr>
        <w:pStyle w:val="Overskrift3"/>
      </w:pPr>
      <w:r>
        <w:rPr>
          <w:rFonts w:ascii="Times New Roman" w:hAnsi="Times New Roman"/>
          <w:color w:val="0000FF"/>
        </w:rPr>
        <w:t>Projektbeskrivelse</w:t>
      </w:r>
    </w:p>
    <w:p w:rsidR="000A5B2C" w:rsidRDefault="00332BE7">
      <w:pPr>
        <w:rPr>
          <w:szCs w:val="32"/>
        </w:rPr>
      </w:pPr>
      <w:r>
        <w:rPr>
          <w:szCs w:val="32"/>
        </w:rPr>
        <w:t>Formålet med projektet er at belyse risiko i tiden efter en specifik diagnose af hjertesygdom. Dette er udført mange gange, men der er megen uklarhed delvist på grund af usikre kriterier for sygdom og tidligere sygdom. Vi har fået adgang til Vestdansk Hjerteregister hvor der findes detaljerede oplysninger omkring forholdene på det tidspunkt hvor patienter har fået foretaget røntgenundersøgelse af deres kranskar. Kombineret med andre data fra Danmarks Statistik, Sundhedsstyrelsen og Lægemiddelstyrelsen giver kombinationen mulighed for at belyse nye problemer. De primære interessespørgsmål er kendte risikofaktorer (rygning, overvægt med videre) og risikoen ved indgift ad medicin såvel som ophør af medicin.</w:t>
      </w:r>
    </w:p>
    <w:p w:rsidR="0082088D" w:rsidRDefault="0082088D">
      <w:pPr>
        <w:rPr>
          <w:szCs w:val="32"/>
        </w:rPr>
      </w:pPr>
    </w:p>
    <w:p w:rsidR="0082088D" w:rsidRDefault="0082088D">
      <w:pPr>
        <w:rPr>
          <w:szCs w:val="32"/>
        </w:rPr>
      </w:pPr>
      <w:r>
        <w:rPr>
          <w:szCs w:val="32"/>
        </w:rPr>
        <w:t>Udvidelse – april 2012:  Data suppleres med:</w:t>
      </w:r>
    </w:p>
    <w:p w:rsidR="0082088D" w:rsidRDefault="0082088D" w:rsidP="0082088D">
      <w:pPr>
        <w:pStyle w:val="Listeafsnit"/>
        <w:numPr>
          <w:ilvl w:val="0"/>
          <w:numId w:val="3"/>
        </w:numPr>
        <w:rPr>
          <w:sz w:val="26"/>
          <w:szCs w:val="26"/>
        </w:rPr>
      </w:pPr>
      <w:r>
        <w:rPr>
          <w:sz w:val="26"/>
          <w:szCs w:val="26"/>
        </w:rPr>
        <w:t>Tilsvarende hjertedata som i Vestdansk Hjerteregister, nu blot også fra Gentofte og Rigshospitalet</w:t>
      </w:r>
    </w:p>
    <w:p w:rsidR="0082088D" w:rsidRPr="0082088D" w:rsidRDefault="0082088D" w:rsidP="0082088D">
      <w:pPr>
        <w:pStyle w:val="Listeafsnit"/>
        <w:numPr>
          <w:ilvl w:val="0"/>
          <w:numId w:val="3"/>
        </w:numPr>
        <w:rPr>
          <w:sz w:val="26"/>
          <w:szCs w:val="26"/>
        </w:rPr>
      </w:pPr>
      <w:r>
        <w:rPr>
          <w:sz w:val="26"/>
          <w:szCs w:val="26"/>
        </w:rPr>
        <w:t>Data fra Anæstesiregisteret</w:t>
      </w:r>
    </w:p>
    <w:p w:rsidR="000A5B2C" w:rsidRDefault="000A5B2C">
      <w:pPr>
        <w:pStyle w:val="Overskrift3"/>
      </w:pPr>
      <w:r>
        <w:rPr>
          <w:rFonts w:ascii="Times New Roman" w:hAnsi="Times New Roman"/>
          <w:color w:val="0000FF"/>
        </w:rPr>
        <w:lastRenderedPageBreak/>
        <w:t>Population</w:t>
      </w:r>
    </w:p>
    <w:p w:rsidR="000A5B2C" w:rsidRDefault="00332BE7">
      <w:pPr>
        <w:rPr>
          <w:szCs w:val="32"/>
        </w:rPr>
      </w:pPr>
      <w:r>
        <w:rPr>
          <w:szCs w:val="32"/>
        </w:rPr>
        <w:t>Populationen som er registreret i Vestdansk Hjerteregister, ca. 200.000 individer</w:t>
      </w:r>
    </w:p>
    <w:p w:rsidR="0082088D" w:rsidRDefault="0082088D">
      <w:pPr>
        <w:rPr>
          <w:szCs w:val="32"/>
        </w:rPr>
      </w:pPr>
    </w:p>
    <w:p w:rsidR="0082088D" w:rsidRPr="001A4A43" w:rsidRDefault="0082088D">
      <w:pPr>
        <w:rPr>
          <w:b/>
          <w:szCs w:val="32"/>
        </w:rPr>
      </w:pPr>
      <w:r w:rsidRPr="001A4A43">
        <w:rPr>
          <w:b/>
          <w:szCs w:val="32"/>
        </w:rPr>
        <w:t xml:space="preserve">Udvidelse: Ca. 600.000 individer </w:t>
      </w:r>
      <w:r w:rsidR="001A4A43" w:rsidRPr="001A4A43">
        <w:rPr>
          <w:b/>
          <w:szCs w:val="32"/>
        </w:rPr>
        <w:t>i alt som er registreret i østdanske hjerteregistre</w:t>
      </w:r>
    </w:p>
    <w:p w:rsidR="000A5B2C" w:rsidRDefault="000A5B2C">
      <w:pPr>
        <w:pStyle w:val="Overskrift3"/>
      </w:pPr>
      <w:r>
        <w:rPr>
          <w:rFonts w:ascii="Times New Roman" w:hAnsi="Times New Roman"/>
          <w:color w:val="0000FF"/>
        </w:rPr>
        <w:t>Variabelindhold</w:t>
      </w:r>
    </w:p>
    <w:p w:rsidR="000A5B2C"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Udvalgte lægemidler fra Lægemiddelstatistikregister</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Pop</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Indtægter</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Død og dødsårsager</w:t>
      </w:r>
    </w:p>
    <w:p w:rsidR="00B552A5"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Udvalgte diagnoser og indlæggelser</w:t>
      </w:r>
    </w:p>
    <w:p w:rsidR="00332BE7" w:rsidRDefault="00332BE7">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szCs w:val="26"/>
          <w:lang w:val="da-DK"/>
        </w:rPr>
      </w:pPr>
      <w:r>
        <w:rPr>
          <w:sz w:val="24"/>
          <w:szCs w:val="26"/>
          <w:lang w:val="da-DK"/>
        </w:rPr>
        <w:t>Datasæt fra Vestdansk hjerteregister</w:t>
      </w:r>
    </w:p>
    <w:p w:rsidR="00B552A5" w:rsidRPr="006315B4" w:rsidRDefault="00B552A5">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p>
    <w:p w:rsidR="006315B4" w:rsidRPr="006315B4" w:rsidRDefault="006315B4">
      <w:pPr>
        <w:pStyle w:val="Level1"/>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0" w:firstLine="0"/>
        <w:rPr>
          <w:sz w:val="24"/>
          <w:lang w:val="da-DK"/>
        </w:rPr>
      </w:pPr>
      <w:r>
        <w:rPr>
          <w:sz w:val="24"/>
          <w:lang w:val="da-DK"/>
        </w:rPr>
        <w:t xml:space="preserve">Se i øvrigt specifikation af variable i vedlagt </w:t>
      </w:r>
      <w:r w:rsidR="00B552A5">
        <w:rPr>
          <w:sz w:val="24"/>
          <w:lang w:val="da-DK"/>
        </w:rPr>
        <w:t>SAS-program</w:t>
      </w:r>
    </w:p>
    <w:p w:rsidR="000A5B2C" w:rsidRDefault="000A5B2C">
      <w:pPr>
        <w:pStyle w:val="Overskrift3"/>
      </w:pPr>
      <w:r>
        <w:rPr>
          <w:rFonts w:ascii="Times New Roman" w:hAnsi="Times New Roman"/>
          <w:color w:val="0000FF"/>
        </w:rPr>
        <w:t>Autoriserede forskere</w:t>
      </w:r>
    </w:p>
    <w:p w:rsidR="00BC4330" w:rsidRPr="0082088D" w:rsidRDefault="00332BE7">
      <w:pPr>
        <w:rPr>
          <w:szCs w:val="32"/>
        </w:rPr>
      </w:pPr>
      <w:r w:rsidRPr="0082088D">
        <w:rPr>
          <w:szCs w:val="32"/>
        </w:rPr>
        <w:t>Aziza Azimi – Mette Charlot</w:t>
      </w:r>
      <w:r w:rsidR="00B552A5" w:rsidRPr="0082088D">
        <w:rPr>
          <w:szCs w:val="32"/>
        </w:rPr>
        <w:t xml:space="preserve"> – Christian Torp-Pedersen – Gunnar Gislason</w:t>
      </w:r>
    </w:p>
    <w:p w:rsidR="00A94EBB" w:rsidRPr="0082088D" w:rsidRDefault="00A94EBB"/>
    <w:p w:rsidR="00BC4330" w:rsidRDefault="00BC4330" w:rsidP="00BC4330">
      <w:pPr>
        <w:rPr>
          <w:bCs/>
        </w:rPr>
      </w:pPr>
      <w:r>
        <w:rPr>
          <w:bCs/>
        </w:rPr>
        <w:t xml:space="preserve">FSE, den  </w:t>
      </w:r>
    </w:p>
    <w:p w:rsidR="00BC4330" w:rsidRDefault="00BC4330" w:rsidP="00BC4330">
      <w:pPr>
        <w:rPr>
          <w:bCs/>
        </w:rPr>
      </w:pPr>
    </w:p>
    <w:p w:rsidR="00BC4330" w:rsidRDefault="00BC4330" w:rsidP="00BC4330">
      <w:pPr>
        <w:rPr>
          <w:bCs/>
        </w:rPr>
      </w:pPr>
      <w:r>
        <w:rPr>
          <w:bCs/>
        </w:rPr>
        <w:t>Godkendt til ekstern adgang</w:t>
      </w:r>
    </w:p>
    <w:p w:rsidR="00BC4330" w:rsidRDefault="00BC4330" w:rsidP="00BC4330">
      <w:pPr>
        <w:rPr>
          <w:bCs/>
        </w:rPr>
      </w:pPr>
    </w:p>
    <w:p w:rsidR="00BC4330" w:rsidRDefault="00BC4330" w:rsidP="00BC4330">
      <w:pPr>
        <w:rPr>
          <w:bCs/>
        </w:rPr>
      </w:pPr>
    </w:p>
    <w:p w:rsidR="00BC4330" w:rsidRDefault="00BC4330" w:rsidP="00BC4330">
      <w:pPr>
        <w:rPr>
          <w:bCs/>
        </w:rPr>
      </w:pPr>
    </w:p>
    <w:p w:rsidR="00BC4330" w:rsidRPr="00865DA6" w:rsidRDefault="00BC4330" w:rsidP="00BC4330">
      <w:pPr>
        <w:rPr>
          <w:bCs/>
          <w:lang w:val="en-US"/>
        </w:rPr>
      </w:pPr>
      <w:r w:rsidRPr="00865DA6">
        <w:rPr>
          <w:bCs/>
          <w:lang w:val="en-US"/>
        </w:rPr>
        <w:t>_______________________</w:t>
      </w:r>
    </w:p>
    <w:p w:rsidR="00BC4330" w:rsidRPr="00865DA6" w:rsidRDefault="00954F1C" w:rsidP="00BC4330">
      <w:pPr>
        <w:rPr>
          <w:lang w:val="en-US"/>
        </w:rPr>
      </w:pPr>
      <w:r w:rsidRPr="00865DA6">
        <w:rPr>
          <w:lang w:val="en-US"/>
        </w:rPr>
        <w:t>Ivan Thaulow</w:t>
      </w:r>
    </w:p>
    <w:p w:rsidR="001A4A43" w:rsidRPr="00865DA6" w:rsidRDefault="001A4A43">
      <w:pPr>
        <w:rPr>
          <w:lang w:val="en-US"/>
        </w:rPr>
      </w:pPr>
      <w:r w:rsidRPr="00865DA6">
        <w:rPr>
          <w:lang w:val="en-US"/>
        </w:rPr>
        <w:br w:type="page"/>
      </w:r>
    </w:p>
    <w:p w:rsidR="00CB1F24" w:rsidRPr="00CB1F24" w:rsidRDefault="00CB1F24" w:rsidP="00CB1F24">
      <w:pPr>
        <w:autoSpaceDE w:val="0"/>
        <w:autoSpaceDN w:val="0"/>
        <w:adjustRightInd w:val="0"/>
      </w:pPr>
      <w:r w:rsidRPr="00CB1F24">
        <w:lastRenderedPageBreak/>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Udvidet obesity paradox IHD til Aziza - start april 2012</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Opdateret med Vestdansk_nord og tilsvarende blodprøver</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libname sst 'X:\Data\Rawdata_Hurtig\703573\SST';</w:t>
      </w:r>
    </w:p>
    <w:p w:rsidR="00CB1F24" w:rsidRPr="00CB1F24" w:rsidRDefault="00CB1F24" w:rsidP="00CB1F24">
      <w:pPr>
        <w:autoSpaceDE w:val="0"/>
        <w:autoSpaceDN w:val="0"/>
        <w:adjustRightInd w:val="0"/>
      </w:pPr>
      <w:r w:rsidRPr="00CB1F24">
        <w:t>libname pop 'X:\Data\Rawdata_Hurtig\703573\pop';</w:t>
      </w:r>
    </w:p>
    <w:p w:rsidR="00CB1F24" w:rsidRPr="00CB1F24" w:rsidRDefault="00CB1F24" w:rsidP="00CB1F24">
      <w:pPr>
        <w:autoSpaceDE w:val="0"/>
        <w:autoSpaceDN w:val="0"/>
        <w:adjustRightInd w:val="0"/>
      </w:pPr>
      <w:r w:rsidRPr="00CB1F24">
        <w:t>libname dst 'X:\Data\Rawdata_Hurtig\703573\DST';</w:t>
      </w:r>
    </w:p>
    <w:p w:rsidR="00CB1F24" w:rsidRPr="00CB1F24" w:rsidRDefault="00CB1F24" w:rsidP="00CB1F24">
      <w:pPr>
        <w:autoSpaceDE w:val="0"/>
        <w:autoSpaceDN w:val="0"/>
        <w:adjustRightInd w:val="0"/>
      </w:pPr>
      <w:r w:rsidRPr="00CB1F24">
        <w:t>libname lmdb 'X:\Data\Rawdata_Hurtig\703573\LMDB';</w:t>
      </w:r>
    </w:p>
    <w:p w:rsidR="00CB1F24" w:rsidRPr="00CB1F24" w:rsidRDefault="00CB1F24" w:rsidP="00CB1F24">
      <w:pPr>
        <w:autoSpaceDE w:val="0"/>
        <w:autoSpaceDN w:val="0"/>
        <w:adjustRightInd w:val="0"/>
      </w:pPr>
      <w:r w:rsidRPr="00CB1F24">
        <w:t>libname lpr 'X:\Data\Rawdata_Hurtig\703573\LPR';</w:t>
      </w:r>
    </w:p>
    <w:p w:rsidR="00CB1F24" w:rsidRPr="00CB1F24" w:rsidRDefault="00CB1F24" w:rsidP="00CB1F24">
      <w:pPr>
        <w:autoSpaceDE w:val="0"/>
        <w:autoSpaceDN w:val="0"/>
        <w:adjustRightInd w:val="0"/>
      </w:pPr>
      <w:r w:rsidRPr="00CB1F24">
        <w:t>libname hj 'X:\Data\Rawdata_Hurtig\703573\Hjerteregistre';</w:t>
      </w:r>
    </w:p>
    <w:p w:rsidR="00CB1F24" w:rsidRPr="00CB1F24" w:rsidRDefault="00CB1F24" w:rsidP="00CB1F24">
      <w:pPr>
        <w:autoSpaceDE w:val="0"/>
        <w:autoSpaceDN w:val="0"/>
        <w:adjustRightInd w:val="0"/>
      </w:pPr>
      <w:r w:rsidRPr="00CB1F24">
        <w:t>libname lprgrund 'X:\Data\Rawdata_Hurtig\703573\LPRGrund';</w:t>
      </w:r>
    </w:p>
    <w:p w:rsidR="00CB1F24" w:rsidRPr="00CB1F24" w:rsidRDefault="00CB1F24" w:rsidP="00CB1F24">
      <w:pPr>
        <w:autoSpaceDE w:val="0"/>
        <w:autoSpaceDN w:val="0"/>
        <w:adjustRightInd w:val="0"/>
      </w:pPr>
      <w:r w:rsidRPr="00CB1F24">
        <w:t>libname lprpriv 'X:\Data\Rawdata_Hurtig\703573\LPRPrivat';</w:t>
      </w:r>
    </w:p>
    <w:p w:rsidR="00CB1F24" w:rsidRPr="00CB1F24" w:rsidRDefault="00CB1F24" w:rsidP="00CB1F24">
      <w:pPr>
        <w:autoSpaceDE w:val="0"/>
        <w:autoSpaceDN w:val="0"/>
        <w:adjustRightInd w:val="0"/>
      </w:pPr>
      <w:r w:rsidRPr="00CB1F24">
        <w:t>libname anest 'X:\Data\Rawdata_Hurtig\703573\Anestesiregister';</w:t>
      </w:r>
    </w:p>
    <w:p w:rsidR="00CB1F24" w:rsidRPr="00CB1F24" w:rsidRDefault="00CB1F24" w:rsidP="00CB1F24">
      <w:pPr>
        <w:autoSpaceDE w:val="0"/>
        <w:autoSpaceDN w:val="0"/>
        <w:adjustRightInd w:val="0"/>
      </w:pPr>
      <w:r w:rsidRPr="00CB1F24">
        <w:t>libname nord 'X:\Data\Rawdata_Hurtig\703573\Vestdansk Nord';</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libname K 'X:\Data\Workdata_Hurtig\703573\Vestdansk Hjerteregister 3662';</w:t>
      </w:r>
    </w:p>
    <w:p w:rsidR="00CB1F24" w:rsidRPr="00CB1F24" w:rsidRDefault="00CB1F24" w:rsidP="00CB1F24">
      <w:pPr>
        <w:autoSpaceDE w:val="0"/>
        <w:autoSpaceDN w:val="0"/>
        <w:adjustRightInd w:val="0"/>
      </w:pPr>
      <w:r w:rsidRPr="00CB1F24">
        <w:t>options mergenoby=error;</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Overfør datasæt fra Vestdansk Hjerteregister og definere populationen her</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k.torp; set hj.torp;</w:t>
      </w:r>
    </w:p>
    <w:p w:rsidR="00CB1F24" w:rsidRPr="00CB1F24" w:rsidRDefault="00CB1F24" w:rsidP="00CB1F24">
      <w:pPr>
        <w:autoSpaceDE w:val="0"/>
        <w:autoSpaceDN w:val="0"/>
        <w:adjustRightInd w:val="0"/>
      </w:pPr>
      <w:r w:rsidRPr="00CB1F24">
        <w:t>data k.kag01012000_31122005; set hj.kag01012000_31122005;</w:t>
      </w:r>
    </w:p>
    <w:p w:rsidR="00CB1F24" w:rsidRPr="00CB1F24" w:rsidRDefault="00CB1F24" w:rsidP="00CB1F24">
      <w:pPr>
        <w:autoSpaceDE w:val="0"/>
        <w:autoSpaceDN w:val="0"/>
        <w:adjustRightInd w:val="0"/>
      </w:pPr>
      <w:r w:rsidRPr="00CB1F24">
        <w:t>data k.kag01012006_31122008; set hj.kag01012006_31122008;</w:t>
      </w:r>
    </w:p>
    <w:p w:rsidR="00CB1F24" w:rsidRPr="00CB1F24" w:rsidRDefault="00CB1F24" w:rsidP="00CB1F24">
      <w:pPr>
        <w:autoSpaceDE w:val="0"/>
        <w:autoSpaceDN w:val="0"/>
        <w:adjustRightInd w:val="0"/>
      </w:pPr>
      <w:r w:rsidRPr="00CB1F24">
        <w:t>data k.kag01012009_25082011; set hj.kag01012009_25082011;</w:t>
      </w:r>
    </w:p>
    <w:p w:rsidR="00CB1F24" w:rsidRPr="00CB1F24" w:rsidRDefault="00CB1F24" w:rsidP="00CB1F24">
      <w:pPr>
        <w:autoSpaceDE w:val="0"/>
        <w:autoSpaceDN w:val="0"/>
        <w:adjustRightInd w:val="0"/>
      </w:pPr>
      <w:r w:rsidRPr="00CB1F24">
        <w:t>data k.kir01012000_24082011; set hj.kir01012000_24082011;</w:t>
      </w:r>
    </w:p>
    <w:p w:rsidR="00CB1F24" w:rsidRPr="00CB1F24" w:rsidRDefault="00CB1F24" w:rsidP="00CB1F24">
      <w:pPr>
        <w:autoSpaceDE w:val="0"/>
        <w:autoSpaceDN w:val="0"/>
        <w:adjustRightInd w:val="0"/>
      </w:pPr>
      <w:r w:rsidRPr="00CB1F24">
        <w:t>data k.pci01012000_24082011; set hj.pci01012000_24082011;</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rPr>
          <w:lang w:val="en-US"/>
        </w:rPr>
      </w:pPr>
      <w:r w:rsidRPr="00CB1F24">
        <w:rPr>
          <w:lang w:val="en-US"/>
        </w:rPr>
        <w:t>data k.kath_ctp; set hj.kath_ctp;</w:t>
      </w:r>
    </w:p>
    <w:p w:rsidR="00CB1F24" w:rsidRPr="00CB1F24" w:rsidRDefault="00CB1F24" w:rsidP="00CB1F24">
      <w:pPr>
        <w:autoSpaceDE w:val="0"/>
        <w:autoSpaceDN w:val="0"/>
        <w:adjustRightInd w:val="0"/>
      </w:pPr>
      <w:r w:rsidRPr="00CB1F24">
        <w:t>data k.pci_pats_ctp; set hj.pci_pats_ctp;</w:t>
      </w:r>
    </w:p>
    <w:p w:rsidR="00CB1F24" w:rsidRPr="00CB1F24" w:rsidRDefault="00CB1F24" w:rsidP="00CB1F24">
      <w:pPr>
        <w:autoSpaceDE w:val="0"/>
        <w:autoSpaceDN w:val="0"/>
        <w:adjustRightInd w:val="0"/>
      </w:pPr>
      <w:r w:rsidRPr="00CB1F24">
        <w:t xml:space="preserve">data k.pbase_komplet; set hj.pbase_komplet;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k.Pats_pci_310113; set hj.Pats_pci_310113;</w:t>
      </w:r>
    </w:p>
    <w:p w:rsidR="00CB1F24" w:rsidRPr="00CB1F24" w:rsidRDefault="00CB1F24" w:rsidP="00CB1F24">
      <w:pPr>
        <w:autoSpaceDE w:val="0"/>
        <w:autoSpaceDN w:val="0"/>
        <w:adjustRightInd w:val="0"/>
      </w:pPr>
      <w:r w:rsidRPr="00CB1F24">
        <w:t>data k.pats_pci_310113apr; set hj.pats_pci_310113apr;</w:t>
      </w:r>
    </w:p>
    <w:p w:rsidR="00CB1F24" w:rsidRPr="00CB1F24" w:rsidRDefault="00CB1F24" w:rsidP="00CB1F24">
      <w:pPr>
        <w:autoSpaceDE w:val="0"/>
        <w:autoSpaceDN w:val="0"/>
        <w:adjustRightInd w:val="0"/>
      </w:pPr>
      <w:r w:rsidRPr="00CB1F24">
        <w:t>data k.pats_vkat_310113; set hj.pats_vkat_310113;</w:t>
      </w:r>
    </w:p>
    <w:p w:rsidR="00CB1F24" w:rsidRPr="00CB1F24" w:rsidRDefault="00CB1F24" w:rsidP="00CB1F24">
      <w:pPr>
        <w:autoSpaceDE w:val="0"/>
        <w:autoSpaceDN w:val="0"/>
        <w:adjustRightInd w:val="0"/>
      </w:pPr>
      <w:r w:rsidRPr="00CB1F24">
        <w:t>* Vestdansk_nord;</w:t>
      </w:r>
    </w:p>
    <w:p w:rsidR="00CB1F24" w:rsidRPr="00CB1F24" w:rsidRDefault="00CB1F24" w:rsidP="00CB1F24">
      <w:pPr>
        <w:autoSpaceDE w:val="0"/>
        <w:autoSpaceDN w:val="0"/>
        <w:adjustRightInd w:val="0"/>
      </w:pPr>
      <w:r w:rsidRPr="00CB1F24">
        <w:t>data k.Vestdansk_nord; set nord.Vestdansk_nord; 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rPr>
          <w:lang w:val="en-US"/>
        </w:rPr>
      </w:pPr>
      <w:r w:rsidRPr="00CB1F24">
        <w:rPr>
          <w:lang w:val="en-US"/>
        </w:rPr>
        <w:t>options fmtsearch=(anest);</w:t>
      </w:r>
    </w:p>
    <w:p w:rsidR="00CB1F24" w:rsidRPr="00CB1F24" w:rsidRDefault="00CB1F24" w:rsidP="00CB1F24">
      <w:pPr>
        <w:autoSpaceDE w:val="0"/>
        <w:autoSpaceDN w:val="0"/>
        <w:adjustRightInd w:val="0"/>
        <w:rPr>
          <w:lang w:val="en-US"/>
        </w:rPr>
      </w:pPr>
      <w:r w:rsidRPr="00CB1F24">
        <w:rPr>
          <w:lang w:val="en-US"/>
        </w:rPr>
        <w:t>data k.anestesi2011; set anest.anestesi2011;</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 xml:space="preserve">data pnr; set k.torp (keep=pnr) </w:t>
      </w:r>
    </w:p>
    <w:p w:rsidR="00CB1F24" w:rsidRPr="00CB1F24" w:rsidRDefault="00CB1F24" w:rsidP="00CB1F24">
      <w:pPr>
        <w:autoSpaceDE w:val="0"/>
        <w:autoSpaceDN w:val="0"/>
        <w:adjustRightInd w:val="0"/>
        <w:rPr>
          <w:lang w:val="en-US"/>
        </w:rPr>
      </w:pPr>
      <w:r w:rsidRPr="00CB1F24">
        <w:rPr>
          <w:lang w:val="en-US"/>
        </w:rPr>
        <w:lastRenderedPageBreak/>
        <w:tab/>
      </w:r>
      <w:r w:rsidRPr="00CB1F24">
        <w:rPr>
          <w:lang w:val="en-US"/>
        </w:rPr>
        <w:tab/>
        <w:t xml:space="preserve"> hj.kag01012000_31122005 (keep=pnr) hj.kag01012006_31122008 (keep=pnr) hj.kag01012009_25082011 (keep=pnr) </w:t>
      </w:r>
    </w:p>
    <w:p w:rsidR="00CB1F24" w:rsidRPr="00CB1F24" w:rsidRDefault="00CB1F24" w:rsidP="00CB1F24">
      <w:pPr>
        <w:autoSpaceDE w:val="0"/>
        <w:autoSpaceDN w:val="0"/>
        <w:adjustRightInd w:val="0"/>
        <w:rPr>
          <w:lang w:val="en-US"/>
        </w:rPr>
      </w:pPr>
      <w:r w:rsidRPr="00CB1F24">
        <w:rPr>
          <w:lang w:val="en-US"/>
        </w:rPr>
        <w:t xml:space="preserve">         hj.kir01012000_24082011 (keep=pnr) hj.pci01012000_24082011 (keep=pnr)</w:t>
      </w:r>
    </w:p>
    <w:p w:rsidR="00CB1F24" w:rsidRPr="00CB1F24" w:rsidRDefault="00CB1F24" w:rsidP="00CB1F24">
      <w:pPr>
        <w:autoSpaceDE w:val="0"/>
        <w:autoSpaceDN w:val="0"/>
        <w:adjustRightInd w:val="0"/>
        <w:rPr>
          <w:lang w:val="en-US"/>
        </w:rPr>
      </w:pPr>
      <w:r w:rsidRPr="00CB1F24">
        <w:rPr>
          <w:lang w:val="en-US"/>
        </w:rPr>
        <w:t xml:space="preserve">         k.kath_ctp(keep=pnr) k.pci_pats_ctp(keep=pnr) k.pbase_komplet(keep=pnr) </w:t>
      </w:r>
    </w:p>
    <w:p w:rsidR="00CB1F24" w:rsidRPr="00CB1F24" w:rsidRDefault="00CB1F24" w:rsidP="00CB1F24">
      <w:pPr>
        <w:autoSpaceDE w:val="0"/>
        <w:autoSpaceDN w:val="0"/>
        <w:adjustRightInd w:val="0"/>
        <w:rPr>
          <w:lang w:val="en-US"/>
        </w:rPr>
      </w:pPr>
      <w:r w:rsidRPr="00CB1F24">
        <w:rPr>
          <w:lang w:val="en-US"/>
        </w:rPr>
        <w:t xml:space="preserve">         k.Pats_pci_310113(keep=pnr) k.pats_pci_310113apr(keep=pnr)  k.pats_vkat_310113(keep=pnr) k.anestesi2011(keep=pnr)</w:t>
      </w:r>
    </w:p>
    <w:p w:rsidR="00CB1F24" w:rsidRPr="00CB1F24" w:rsidRDefault="00CB1F24" w:rsidP="00CB1F24">
      <w:pPr>
        <w:autoSpaceDE w:val="0"/>
        <w:autoSpaceDN w:val="0"/>
        <w:adjustRightInd w:val="0"/>
      </w:pPr>
      <w:r w:rsidRPr="00CB1F24">
        <w:rPr>
          <w:lang w:val="en-US"/>
        </w:rPr>
        <w:t xml:space="preserve">         </w:t>
      </w:r>
      <w:r w:rsidRPr="00CB1F24">
        <w:t>k.vestdansk_nord (keep=pnr);</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r w:rsidRPr="00CB1F24">
        <w:rPr>
          <w:lang w:val="en-US"/>
        </w:rPr>
        <w:t>proc sort data=pnr; by pnr; run;</w:t>
      </w:r>
    </w:p>
    <w:p w:rsidR="00CB1F24" w:rsidRPr="00CB1F24" w:rsidRDefault="00CB1F24" w:rsidP="00CB1F24">
      <w:pPr>
        <w:autoSpaceDE w:val="0"/>
        <w:autoSpaceDN w:val="0"/>
        <w:adjustRightInd w:val="0"/>
      </w:pPr>
      <w:r w:rsidRPr="00CB1F24">
        <w:t>data pnr; set pnr; /* populationen i Vestdansk Hjerteregister */</w:t>
      </w:r>
    </w:p>
    <w:p w:rsidR="00CB1F24" w:rsidRPr="00CB1F24" w:rsidRDefault="00CB1F24" w:rsidP="00CB1F24">
      <w:pPr>
        <w:autoSpaceDE w:val="0"/>
        <w:autoSpaceDN w:val="0"/>
        <w:adjustRightInd w:val="0"/>
        <w:rPr>
          <w:lang w:val="en-US"/>
        </w:rPr>
      </w:pPr>
      <w:r w:rsidRPr="00CB1F24">
        <w:t xml:space="preserve"> </w:t>
      </w:r>
      <w:r w:rsidRPr="00CB1F24">
        <w:rPr>
          <w:lang w:val="en-US"/>
        </w:rPr>
        <w:t>by pnr;</w:t>
      </w:r>
    </w:p>
    <w:p w:rsidR="00CB1F24" w:rsidRPr="00CB1F24" w:rsidRDefault="00CB1F24" w:rsidP="00CB1F24">
      <w:pPr>
        <w:autoSpaceDE w:val="0"/>
        <w:autoSpaceDN w:val="0"/>
        <w:adjustRightInd w:val="0"/>
        <w:rPr>
          <w:lang w:val="en-US"/>
        </w:rPr>
      </w:pPr>
      <w:r w:rsidRPr="00CB1F24">
        <w:rPr>
          <w:lang w:val="en-US"/>
        </w:rPr>
        <w:t xml:space="preserve"> if first.pnr;</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r w:rsidRPr="00CB1F24">
        <w:t>Blodprøvesvar</w:t>
      </w: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r w:rsidRPr="00CB1F24">
        <w:t>data Trop1; set nord.trop1 (keep=pnr prvDT analyse relation svar formatt_svar ref_interval instrument);</w:t>
      </w:r>
    </w:p>
    <w:p w:rsidR="00CB1F24" w:rsidRPr="00CB1F24" w:rsidRDefault="00CB1F24" w:rsidP="00CB1F24">
      <w:pPr>
        <w:autoSpaceDE w:val="0"/>
        <w:autoSpaceDN w:val="0"/>
        <w:adjustRightInd w:val="0"/>
      </w:pPr>
      <w:r w:rsidRPr="00CB1F24">
        <w:t xml:space="preserve"> rename prvDT=pt_dato_tid;</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trop_ny; set nord.trop_ny (keep= pnr analyse_forkortelse relation svar svar_tal enhed ref_interval leverandor pt_dato_tid);</w:t>
      </w:r>
    </w:p>
    <w:p w:rsidR="00CB1F24" w:rsidRPr="00CB1F24" w:rsidRDefault="00CB1F24" w:rsidP="00CB1F24">
      <w:pPr>
        <w:autoSpaceDE w:val="0"/>
        <w:autoSpaceDN w:val="0"/>
        <w:adjustRightInd w:val="0"/>
      </w:pPr>
      <w:r w:rsidRPr="00CB1F24">
        <w:t xml:space="preserve"> rename analyse_forkortelse=analyse svar_tal=svar svar=formatt_svar;</w:t>
      </w:r>
    </w:p>
    <w:p w:rsidR="00CB1F24" w:rsidRPr="00CB1F24" w:rsidRDefault="00CB1F24" w:rsidP="00CB1F24">
      <w:pPr>
        <w:autoSpaceDE w:val="0"/>
        <w:autoSpaceDN w:val="0"/>
        <w:adjustRightInd w:val="0"/>
      </w:pPr>
      <w:r w:rsidRPr="00CB1F24">
        <w:t xml:space="preserve"> if svar in('NULL' ,'Annuller','Ikke udf','Kan ikke','PrOven i','Patiente','Annulere','Ikke tag','Glasset','For lidt','UdfOres','Se svara') then delete;</w:t>
      </w:r>
    </w:p>
    <w:p w:rsidR="00CB1F24" w:rsidRPr="00CB1F24" w:rsidRDefault="00CB1F24" w:rsidP="00CB1F24">
      <w:pPr>
        <w:autoSpaceDE w:val="0"/>
        <w:autoSpaceDN w:val="0"/>
        <w:adjustRightInd w:val="0"/>
        <w:rPr>
          <w:lang w:val="en-US"/>
        </w:rPr>
      </w:pPr>
      <w:r w:rsidRPr="00CB1F24">
        <w:t xml:space="preserve"> </w:t>
      </w:r>
      <w:r w:rsidRPr="00CB1F24">
        <w:rPr>
          <w:lang w:val="en-US"/>
        </w:rPr>
        <w:t>if substr(svar,1,1)='&lt;' then svar='0';</w:t>
      </w:r>
    </w:p>
    <w:p w:rsidR="00CB1F24" w:rsidRPr="00CB1F24" w:rsidRDefault="00CB1F24" w:rsidP="00CB1F24">
      <w:pPr>
        <w:autoSpaceDE w:val="0"/>
        <w:autoSpaceDN w:val="0"/>
        <w:adjustRightInd w:val="0"/>
        <w:rPr>
          <w:lang w:val="en-US"/>
        </w:rPr>
      </w:pPr>
      <w:r w:rsidRPr="00CB1F24">
        <w:rPr>
          <w:lang w:val="en-US"/>
        </w:rPr>
        <w:t xml:space="preserve"> if substr(svar,1,4)='&gt;500' then svar='500';</w:t>
      </w:r>
    </w:p>
    <w:p w:rsidR="00CB1F24" w:rsidRPr="00CB1F24" w:rsidRDefault="00CB1F24" w:rsidP="00CB1F24">
      <w:pPr>
        <w:autoSpaceDE w:val="0"/>
        <w:autoSpaceDN w:val="0"/>
        <w:adjustRightInd w:val="0"/>
        <w:rPr>
          <w:lang w:val="en-US"/>
        </w:rPr>
      </w:pPr>
      <w:r w:rsidRPr="00CB1F24">
        <w:rPr>
          <w:lang w:val="en-US"/>
        </w:rPr>
        <w:t xml:space="preserve"> if substr(svar,1,4)='&gt;600' then svar='600';</w:t>
      </w:r>
    </w:p>
    <w:p w:rsidR="00CB1F24" w:rsidRPr="00CB1F24" w:rsidRDefault="00CB1F24" w:rsidP="00CB1F24">
      <w:pPr>
        <w:autoSpaceDE w:val="0"/>
        <w:autoSpaceDN w:val="0"/>
        <w:adjustRightInd w:val="0"/>
        <w:rPr>
          <w:lang w:val="en-US"/>
        </w:rPr>
      </w:pPr>
      <w:r w:rsidRPr="00CB1F24">
        <w:rPr>
          <w:lang w:val="en-US"/>
        </w:rPr>
        <w:t xml:space="preserve"> if substr(svar,1,3)='&gt;25' then svar='25';</w:t>
      </w:r>
    </w:p>
    <w:p w:rsidR="00CB1F24" w:rsidRPr="00CB1F24" w:rsidRDefault="00CB1F24" w:rsidP="00CB1F24">
      <w:pPr>
        <w:autoSpaceDE w:val="0"/>
        <w:autoSpaceDN w:val="0"/>
        <w:adjustRightInd w:val="0"/>
        <w:rPr>
          <w:lang w:val="en-US"/>
        </w:rPr>
      </w:pPr>
      <w:r w:rsidRPr="00CB1F24">
        <w:rPr>
          <w:lang w:val="en-US"/>
        </w:rPr>
        <w:t xml:space="preserve"> if substr(svar,1,3)='&gt;10' then svar='10';</w:t>
      </w:r>
    </w:p>
    <w:p w:rsidR="00CB1F24" w:rsidRPr="00CB1F24" w:rsidRDefault="00CB1F24" w:rsidP="00CB1F24">
      <w:pPr>
        <w:autoSpaceDE w:val="0"/>
        <w:autoSpaceDN w:val="0"/>
        <w:adjustRightInd w:val="0"/>
      </w:pPr>
      <w:r w:rsidRPr="00CB1F24">
        <w:rPr>
          <w:lang w:val="en-US"/>
        </w:rPr>
        <w:t xml:space="preserve"> </w:t>
      </w:r>
      <w:r w:rsidRPr="00CB1F24">
        <w:t>svar2=translate(svar,'.',',')*1;</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r w:rsidRPr="00CB1F24">
        <w:t>data trop_ny; set trop_ny; drop svar;rename svar2=svar; 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data trop; set trop1 trop_ny; </w:t>
      </w:r>
    </w:p>
    <w:p w:rsidR="00CB1F24" w:rsidRPr="00CB1F24" w:rsidRDefault="00CB1F24" w:rsidP="00CB1F24">
      <w:pPr>
        <w:autoSpaceDE w:val="0"/>
        <w:autoSpaceDN w:val="0"/>
        <w:adjustRightInd w:val="0"/>
        <w:rPr>
          <w:lang w:val="en-US"/>
        </w:rPr>
      </w:pPr>
      <w:r w:rsidRPr="00CB1F24">
        <w:t xml:space="preserve"> </w:t>
      </w:r>
      <w:r w:rsidRPr="00CB1F24">
        <w:rPr>
          <w:lang w:val="en-US"/>
        </w:rPr>
        <w:t>if leverandor='' then leverandor=instrument;</w:t>
      </w:r>
    </w:p>
    <w:p w:rsidR="00CB1F24" w:rsidRPr="00CB1F24" w:rsidRDefault="00CB1F24" w:rsidP="00CB1F24">
      <w:pPr>
        <w:autoSpaceDE w:val="0"/>
        <w:autoSpaceDN w:val="0"/>
        <w:adjustRightInd w:val="0"/>
        <w:rPr>
          <w:lang w:val="en-US"/>
        </w:rPr>
      </w:pPr>
      <w:r w:rsidRPr="00CB1F24">
        <w:rPr>
          <w:lang w:val="en-US"/>
        </w:rPr>
        <w:t xml:space="preserve"> drop indstrument;</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r w:rsidRPr="00CB1F24">
        <w:rPr>
          <w:lang w:val="en-US"/>
        </w:rPr>
        <w:t xml:space="preserve"> </w:t>
      </w:r>
    </w:p>
    <w:p w:rsidR="00CB1F24" w:rsidRPr="00CB1F24" w:rsidRDefault="00CB1F24" w:rsidP="00CB1F24">
      <w:pPr>
        <w:autoSpaceDE w:val="0"/>
        <w:autoSpaceDN w:val="0"/>
        <w:adjustRightInd w:val="0"/>
        <w:rPr>
          <w:lang w:val="en-US"/>
        </w:rPr>
      </w:pPr>
      <w:r w:rsidRPr="00CB1F24">
        <w:rPr>
          <w:lang w:val="en-US"/>
        </w:rPr>
        <w:t>proc sort data=trop; by pnr; run;</w:t>
      </w:r>
    </w:p>
    <w:p w:rsidR="00CB1F24" w:rsidRPr="00CB1F24" w:rsidRDefault="00CB1F24" w:rsidP="00CB1F24">
      <w:pPr>
        <w:autoSpaceDE w:val="0"/>
        <w:autoSpaceDN w:val="0"/>
        <w:adjustRightInd w:val="0"/>
        <w:rPr>
          <w:lang w:val="en-US"/>
        </w:rPr>
      </w:pPr>
      <w:r w:rsidRPr="00CB1F24">
        <w:rPr>
          <w:lang w:val="en-US"/>
        </w:rPr>
        <w:t>proc sort data=pnr; by pnr; run;</w:t>
      </w:r>
    </w:p>
    <w:p w:rsidR="00CB1F24" w:rsidRPr="00CB1F24" w:rsidRDefault="00CB1F24" w:rsidP="00CB1F24">
      <w:pPr>
        <w:autoSpaceDE w:val="0"/>
        <w:autoSpaceDN w:val="0"/>
        <w:adjustRightInd w:val="0"/>
        <w:rPr>
          <w:lang w:val="en-US"/>
        </w:rPr>
      </w:pPr>
      <w:r w:rsidRPr="00CB1F24">
        <w:rPr>
          <w:lang w:val="en-US"/>
        </w:rPr>
        <w:t>data k.trop; merge trop (in=data) pnr(in=data2); by pnr;</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Døde og Dødsårsager</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Bemærk at dødsårsager EFTER 2001 kører efter en anden skala</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Denne programstump beregner også en række vanligt brugte dødsårsager</w:t>
      </w:r>
    </w:p>
    <w:p w:rsidR="00CB1F24" w:rsidRPr="00CB1F24" w:rsidRDefault="00CB1F24" w:rsidP="00CB1F24">
      <w:pPr>
        <w:autoSpaceDE w:val="0"/>
        <w:autoSpaceDN w:val="0"/>
        <w:adjustRightInd w:val="0"/>
      </w:pPr>
      <w:r w:rsidRPr="00CB1F24">
        <w:t>Opdateret til ny nomenklatur efter marts 2012</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doede; set dst.dod2013;</w:t>
      </w:r>
    </w:p>
    <w:p w:rsidR="00CB1F24" w:rsidRPr="00CB1F24" w:rsidRDefault="00CB1F24" w:rsidP="00CB1F24">
      <w:pPr>
        <w:autoSpaceDE w:val="0"/>
        <w:autoSpaceDN w:val="0"/>
        <w:adjustRightInd w:val="0"/>
        <w:rPr>
          <w:lang w:val="en-US"/>
        </w:rPr>
      </w:pPr>
      <w:r w:rsidRPr="00CB1F24">
        <w:t xml:space="preserve"> </w:t>
      </w:r>
      <w:r w:rsidRPr="00CB1F24">
        <w:rPr>
          <w:lang w:val="en-US"/>
        </w:rPr>
        <w:t>if doddato&gt;'01JAN2002'd then</w:t>
      </w:r>
    </w:p>
    <w:p w:rsidR="00CB1F24" w:rsidRPr="00CB1F24" w:rsidRDefault="00CB1F24" w:rsidP="00CB1F24">
      <w:pPr>
        <w:autoSpaceDE w:val="0"/>
        <w:autoSpaceDN w:val="0"/>
        <w:adjustRightInd w:val="0"/>
        <w:rPr>
          <w:lang w:val="en-US"/>
        </w:rPr>
      </w:pPr>
      <w:r w:rsidRPr="00CB1F24">
        <w:rPr>
          <w:lang w:val="en-US"/>
        </w:rPr>
        <w:t xml:space="preserve"> do;</w:t>
      </w:r>
    </w:p>
    <w:p w:rsidR="00CB1F24" w:rsidRPr="00CB1F24" w:rsidRDefault="00CB1F24" w:rsidP="00CB1F24">
      <w:pPr>
        <w:autoSpaceDE w:val="0"/>
        <w:autoSpaceDN w:val="0"/>
        <w:adjustRightInd w:val="0"/>
        <w:rPr>
          <w:lang w:val="en-US"/>
        </w:rPr>
      </w:pPr>
      <w:r w:rsidRPr="00CB1F24">
        <w:rPr>
          <w:lang w:val="en-US"/>
        </w:rPr>
        <w:t xml:space="preserve">  doedsaars1=''; doedsaars2=''; doedsaars3=''; doedsaars4=''; </w:t>
      </w:r>
    </w:p>
    <w:p w:rsidR="00CB1F24" w:rsidRPr="00CB1F24" w:rsidRDefault="00CB1F24" w:rsidP="00CB1F24">
      <w:pPr>
        <w:autoSpaceDE w:val="0"/>
        <w:autoSpaceDN w:val="0"/>
        <w:adjustRightInd w:val="0"/>
        <w:rPr>
          <w:lang w:val="en-US"/>
        </w:rPr>
      </w:pPr>
      <w:r w:rsidRPr="00CB1F24">
        <w:rPr>
          <w:lang w:val="en-US"/>
        </w:rPr>
        <w:t xml:space="preserve"> end;</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data doede2; set dst.dodsaasg2012;</w:t>
      </w:r>
    </w:p>
    <w:p w:rsidR="00CB1F24" w:rsidRPr="00CB1F24" w:rsidRDefault="00CB1F24" w:rsidP="00CB1F24">
      <w:pPr>
        <w:autoSpaceDE w:val="0"/>
        <w:autoSpaceDN w:val="0"/>
        <w:adjustRightInd w:val="0"/>
      </w:pPr>
      <w:r w:rsidRPr="00CB1F24">
        <w:t xml:space="preserve"> drop C_bopkom c_region c_bopkomf07 c_bopamtF07 C_liste14 C_liste49 d_dodsdato d_findedato d_statdato c_dodsmaade</w:t>
      </w:r>
    </w:p>
    <w:p w:rsidR="00CB1F24" w:rsidRPr="00CB1F24" w:rsidRDefault="00CB1F24" w:rsidP="00CB1F24">
      <w:pPr>
        <w:autoSpaceDE w:val="0"/>
        <w:autoSpaceDN w:val="0"/>
        <w:adjustRightInd w:val="0"/>
      </w:pPr>
      <w:r w:rsidRPr="00CB1F24">
        <w:t xml:space="preserve">   c_dodssted c_praecis_dodssted C_FINDESTED C_PRAECIS_FINDESTED C_HAENDELSESSTED C_OBDUKTION c_operation c_laegefunktion</w:t>
      </w:r>
    </w:p>
    <w:p w:rsidR="00CB1F24" w:rsidRPr="00CB1F24" w:rsidRDefault="00CB1F24" w:rsidP="00CB1F24">
      <w:pPr>
        <w:autoSpaceDE w:val="0"/>
        <w:autoSpaceDN w:val="0"/>
        <w:adjustRightInd w:val="0"/>
      </w:pPr>
      <w:r w:rsidRPr="00CB1F24">
        <w:t xml:space="preserve">   v_alder c_sex /*15.3.12- tilgrundlæggende død ikke fjernet længere*/ ;</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data=doede; by pnr; run;</w:t>
      </w:r>
    </w:p>
    <w:p w:rsidR="00CB1F24" w:rsidRPr="00CB1F24" w:rsidRDefault="00CB1F24" w:rsidP="00CB1F24">
      <w:pPr>
        <w:autoSpaceDE w:val="0"/>
        <w:autoSpaceDN w:val="0"/>
        <w:adjustRightInd w:val="0"/>
        <w:rPr>
          <w:lang w:val="en-US"/>
        </w:rPr>
      </w:pPr>
      <w:r w:rsidRPr="00CB1F24">
        <w:rPr>
          <w:lang w:val="en-US"/>
        </w:rPr>
        <w:t>proc sort data=doede2; by pnr;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data doede; merge doede doede2; by pnr;</w:t>
      </w:r>
    </w:p>
    <w:p w:rsidR="00CB1F24" w:rsidRPr="00CB1F24" w:rsidRDefault="00CB1F24" w:rsidP="00CB1F24">
      <w:pPr>
        <w:autoSpaceDE w:val="0"/>
        <w:autoSpaceDN w:val="0"/>
        <w:adjustRightInd w:val="0"/>
        <w:rPr>
          <w:lang w:val="en-US"/>
        </w:rPr>
      </w:pPr>
      <w:r w:rsidRPr="00CB1F24">
        <w:rPr>
          <w:lang w:val="en-US"/>
        </w:rPr>
        <w:t xml:space="preserve"> if first.pnr;* Removes 4 doublicate death records;</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 xml:space="preserve"> if doddato&lt;'01JAN2002'd then</w:t>
      </w:r>
    </w:p>
    <w:p w:rsidR="00CB1F24" w:rsidRPr="00CB1F24" w:rsidRDefault="00CB1F24" w:rsidP="00CB1F24">
      <w:pPr>
        <w:autoSpaceDE w:val="0"/>
        <w:autoSpaceDN w:val="0"/>
        <w:adjustRightInd w:val="0"/>
        <w:rPr>
          <w:lang w:val="en-US"/>
        </w:rPr>
      </w:pPr>
      <w:r w:rsidRPr="00CB1F24">
        <w:rPr>
          <w:lang w:val="en-US"/>
        </w:rPr>
        <w:t xml:space="preserve">  do;</w:t>
      </w:r>
    </w:p>
    <w:p w:rsidR="00CB1F24" w:rsidRPr="00CB1F24" w:rsidRDefault="00CB1F24" w:rsidP="00CB1F24">
      <w:pPr>
        <w:autoSpaceDE w:val="0"/>
        <w:autoSpaceDN w:val="0"/>
        <w:adjustRightInd w:val="0"/>
        <w:rPr>
          <w:lang w:val="en-US"/>
        </w:rPr>
      </w:pPr>
      <w:r w:rsidRPr="00CB1F24">
        <w:rPr>
          <w:lang w:val="en-US"/>
        </w:rPr>
        <w:t xml:space="preserve">   if (substr(doedsaars1,1,3)in('I21','I22') ) or substr(doedsaars1,1,3)='410' or</w:t>
      </w:r>
    </w:p>
    <w:p w:rsidR="00CB1F24" w:rsidRPr="00CB1F24" w:rsidRDefault="00CB1F24" w:rsidP="00CB1F24">
      <w:pPr>
        <w:autoSpaceDE w:val="0"/>
        <w:autoSpaceDN w:val="0"/>
        <w:adjustRightInd w:val="0"/>
        <w:rPr>
          <w:lang w:val="en-US"/>
        </w:rPr>
      </w:pPr>
      <w:r w:rsidRPr="00CB1F24">
        <w:rPr>
          <w:lang w:val="en-US"/>
        </w:rPr>
        <w:t xml:space="preserve">    (substr(doedsaars2,1,3)in('I21','I22') ) or substr(doedsaars2,1,3)='410' or</w:t>
      </w:r>
    </w:p>
    <w:p w:rsidR="00CB1F24" w:rsidRPr="00CB1F24" w:rsidRDefault="00CB1F24" w:rsidP="00CB1F24">
      <w:pPr>
        <w:autoSpaceDE w:val="0"/>
        <w:autoSpaceDN w:val="0"/>
        <w:adjustRightInd w:val="0"/>
        <w:rPr>
          <w:lang w:val="en-US"/>
        </w:rPr>
      </w:pPr>
      <w:r w:rsidRPr="00CB1F24">
        <w:rPr>
          <w:lang w:val="en-US"/>
        </w:rPr>
        <w:t xml:space="preserve">    (substr(doedsaars3,1,3)in('I21','I22') ) or substr(doedsaars3,1,3)='410'  </w:t>
      </w:r>
    </w:p>
    <w:p w:rsidR="00CB1F24" w:rsidRPr="00CB1F24" w:rsidRDefault="00CB1F24" w:rsidP="00CB1F24">
      <w:pPr>
        <w:autoSpaceDE w:val="0"/>
        <w:autoSpaceDN w:val="0"/>
        <w:adjustRightInd w:val="0"/>
        <w:rPr>
          <w:lang w:val="en-US"/>
        </w:rPr>
      </w:pPr>
      <w:r w:rsidRPr="00CB1F24">
        <w:rPr>
          <w:lang w:val="en-US"/>
        </w:rPr>
        <w:t xml:space="preserve">   then dod_ami=1;</w:t>
      </w:r>
    </w:p>
    <w:p w:rsidR="00CB1F24" w:rsidRPr="00CB1F24" w:rsidRDefault="00CB1F24" w:rsidP="00CB1F24">
      <w:pPr>
        <w:autoSpaceDE w:val="0"/>
        <w:autoSpaceDN w:val="0"/>
        <w:adjustRightInd w:val="0"/>
        <w:rPr>
          <w:lang w:val="en-US"/>
        </w:rPr>
      </w:pPr>
      <w:r w:rsidRPr="00CB1F24">
        <w:rPr>
          <w:lang w:val="en-US"/>
        </w:rPr>
        <w:t xml:space="preserve">   if (substr(doedsaars1,1,3)in('I61','I62','I63','I64')) or 431&lt;=substr(doedsaars1,1,3)&lt;=436 or /*rettet fra 435 til 436 */</w:t>
      </w:r>
    </w:p>
    <w:p w:rsidR="00CB1F24" w:rsidRPr="00CB1F24" w:rsidRDefault="00CB1F24" w:rsidP="00CB1F24">
      <w:pPr>
        <w:autoSpaceDE w:val="0"/>
        <w:autoSpaceDN w:val="0"/>
        <w:adjustRightInd w:val="0"/>
        <w:rPr>
          <w:lang w:val="en-US"/>
        </w:rPr>
      </w:pPr>
      <w:r w:rsidRPr="00CB1F24">
        <w:rPr>
          <w:lang w:val="en-US"/>
        </w:rPr>
        <w:t xml:space="preserve">    (substr(doedsaars2,1,3)in('I61','I62','I63','I64')) or 431&lt;=substr(doedsaars2,1,3)&lt;=436 or</w:t>
      </w:r>
    </w:p>
    <w:p w:rsidR="00CB1F24" w:rsidRPr="00CB1F24" w:rsidRDefault="00CB1F24" w:rsidP="00CB1F24">
      <w:pPr>
        <w:autoSpaceDE w:val="0"/>
        <w:autoSpaceDN w:val="0"/>
        <w:adjustRightInd w:val="0"/>
        <w:rPr>
          <w:lang w:val="en-US"/>
        </w:rPr>
      </w:pPr>
      <w:r w:rsidRPr="00CB1F24">
        <w:rPr>
          <w:lang w:val="en-US"/>
        </w:rPr>
        <w:t xml:space="preserve">    (substr(doedsaars3,1,3)in('I61','I62','I63','I64')) or  431&lt;=substr(doedsaars3,1,3)&lt;=436</w:t>
      </w:r>
    </w:p>
    <w:p w:rsidR="00CB1F24" w:rsidRPr="00CB1F24" w:rsidRDefault="00CB1F24" w:rsidP="00CB1F24">
      <w:pPr>
        <w:autoSpaceDE w:val="0"/>
        <w:autoSpaceDN w:val="0"/>
        <w:adjustRightInd w:val="0"/>
        <w:rPr>
          <w:lang w:val="en-US"/>
        </w:rPr>
      </w:pPr>
      <w:r w:rsidRPr="00CB1F24">
        <w:rPr>
          <w:lang w:val="en-US"/>
        </w:rPr>
        <w:t xml:space="preserve">   then dod_stroke=1;</w:t>
      </w:r>
    </w:p>
    <w:p w:rsidR="00CB1F24" w:rsidRPr="00CB1F24" w:rsidRDefault="00CB1F24" w:rsidP="00CB1F24">
      <w:pPr>
        <w:autoSpaceDE w:val="0"/>
        <w:autoSpaceDN w:val="0"/>
        <w:adjustRightInd w:val="0"/>
        <w:rPr>
          <w:lang w:val="en-US"/>
        </w:rPr>
      </w:pPr>
      <w:r w:rsidRPr="00CB1F24">
        <w:rPr>
          <w:lang w:val="en-US"/>
        </w:rPr>
        <w:t xml:space="preserve">   if substr(doedsaars1,1,1)='I'  or 400&lt;=substr(doedsaars1,1,3) &lt;=451 or </w:t>
      </w:r>
    </w:p>
    <w:p w:rsidR="00CB1F24" w:rsidRPr="00CB1F24" w:rsidRDefault="00CB1F24" w:rsidP="00CB1F24">
      <w:pPr>
        <w:autoSpaceDE w:val="0"/>
        <w:autoSpaceDN w:val="0"/>
        <w:adjustRightInd w:val="0"/>
        <w:rPr>
          <w:lang w:val="en-US"/>
        </w:rPr>
      </w:pPr>
      <w:r w:rsidRPr="00CB1F24">
        <w:rPr>
          <w:lang w:val="en-US"/>
        </w:rPr>
        <w:t xml:space="preserve">     substr(doedsaars2,1,1)='I'  or 400&lt;=substr(doedsaars2,1,3) &lt;=451 or</w:t>
      </w:r>
    </w:p>
    <w:p w:rsidR="00CB1F24" w:rsidRPr="00CB1F24" w:rsidRDefault="00CB1F24" w:rsidP="00CB1F24">
      <w:pPr>
        <w:autoSpaceDE w:val="0"/>
        <w:autoSpaceDN w:val="0"/>
        <w:adjustRightInd w:val="0"/>
        <w:rPr>
          <w:lang w:val="en-US"/>
        </w:rPr>
      </w:pPr>
      <w:r w:rsidRPr="00CB1F24">
        <w:rPr>
          <w:lang w:val="en-US"/>
        </w:rPr>
        <w:t xml:space="preserve">     substr(doedsaars3,1,1)='I'  or 400&lt;=substr(doedsaars3,1,3) &lt;=451</w:t>
      </w:r>
    </w:p>
    <w:p w:rsidR="00CB1F24" w:rsidRPr="00CB1F24" w:rsidRDefault="00CB1F24" w:rsidP="00CB1F24">
      <w:pPr>
        <w:autoSpaceDE w:val="0"/>
        <w:autoSpaceDN w:val="0"/>
        <w:adjustRightInd w:val="0"/>
        <w:rPr>
          <w:lang w:val="en-US"/>
        </w:rPr>
      </w:pPr>
      <w:r w:rsidRPr="00CB1F24">
        <w:rPr>
          <w:lang w:val="en-US"/>
        </w:rPr>
        <w:t xml:space="preserve">   then dod_cv=1; </w:t>
      </w:r>
    </w:p>
    <w:p w:rsidR="00CB1F24" w:rsidRPr="00CB1F24" w:rsidRDefault="00CB1F24" w:rsidP="00CB1F24">
      <w:pPr>
        <w:autoSpaceDE w:val="0"/>
        <w:autoSpaceDN w:val="0"/>
        <w:adjustRightInd w:val="0"/>
        <w:rPr>
          <w:lang w:val="en-US"/>
        </w:rPr>
      </w:pPr>
      <w:r w:rsidRPr="00CB1F24">
        <w:rPr>
          <w:lang w:val="en-US"/>
        </w:rPr>
        <w:t xml:space="preserve">  end;</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 xml:space="preserve"> array doedsaars[13] c_dodtilgrundl_acme c_dod_1A c_dod_1b c_dod_1c c_dod_1d c_dod_21 c_dod_22 c_dod_23 c_dod_24 c_dod_25 c_dod_26 c_dod_27 c_dod_28; /* stavefejl rettet 15.3.12 */</w:t>
      </w:r>
    </w:p>
    <w:p w:rsidR="00CB1F24" w:rsidRPr="00CB1F24" w:rsidRDefault="00CB1F24" w:rsidP="00CB1F24">
      <w:pPr>
        <w:autoSpaceDE w:val="0"/>
        <w:autoSpaceDN w:val="0"/>
        <w:adjustRightInd w:val="0"/>
        <w:rPr>
          <w:lang w:val="en-US"/>
        </w:rPr>
      </w:pPr>
      <w:r w:rsidRPr="00CB1F24">
        <w:rPr>
          <w:lang w:val="en-US"/>
        </w:rPr>
        <w:t xml:space="preserve"> if doddato&gt;='01JAN2002'd then </w:t>
      </w:r>
    </w:p>
    <w:p w:rsidR="00CB1F24" w:rsidRPr="00CB1F24" w:rsidRDefault="00CB1F24" w:rsidP="00CB1F24">
      <w:pPr>
        <w:autoSpaceDE w:val="0"/>
        <w:autoSpaceDN w:val="0"/>
        <w:adjustRightInd w:val="0"/>
        <w:rPr>
          <w:lang w:val="en-US"/>
        </w:rPr>
      </w:pPr>
      <w:r w:rsidRPr="00CB1F24">
        <w:rPr>
          <w:lang w:val="en-US"/>
        </w:rPr>
        <w:t xml:space="preserve"> do i=1 to 13;</w:t>
      </w:r>
    </w:p>
    <w:p w:rsidR="00CB1F24" w:rsidRPr="00CB1F24" w:rsidRDefault="00CB1F24" w:rsidP="00CB1F24">
      <w:pPr>
        <w:autoSpaceDE w:val="0"/>
        <w:autoSpaceDN w:val="0"/>
        <w:adjustRightInd w:val="0"/>
        <w:rPr>
          <w:lang w:val="en-US"/>
        </w:rPr>
      </w:pPr>
      <w:r w:rsidRPr="00CB1F24">
        <w:rPr>
          <w:lang w:val="en-US"/>
        </w:rPr>
        <w:t xml:space="preserve">  if substr(doedsaars[i],1,3) in ('I21','I22')  then dod_ami=1;</w:t>
      </w:r>
    </w:p>
    <w:p w:rsidR="00CB1F24" w:rsidRPr="00CB1F24" w:rsidRDefault="00CB1F24" w:rsidP="00CB1F24">
      <w:pPr>
        <w:autoSpaceDE w:val="0"/>
        <w:autoSpaceDN w:val="0"/>
        <w:adjustRightInd w:val="0"/>
        <w:rPr>
          <w:lang w:val="en-US"/>
        </w:rPr>
      </w:pPr>
      <w:r w:rsidRPr="00CB1F24">
        <w:rPr>
          <w:lang w:val="en-US"/>
        </w:rPr>
        <w:t xml:space="preserve">  if substr(doedsaars[i],1,3) in ('I61','I62','I63','I64') then dod_stroke=1;</w:t>
      </w:r>
    </w:p>
    <w:p w:rsidR="00CB1F24" w:rsidRPr="00CB1F24" w:rsidRDefault="00CB1F24" w:rsidP="00CB1F24">
      <w:pPr>
        <w:autoSpaceDE w:val="0"/>
        <w:autoSpaceDN w:val="0"/>
        <w:adjustRightInd w:val="0"/>
        <w:rPr>
          <w:lang w:val="en-US"/>
        </w:rPr>
      </w:pPr>
      <w:r w:rsidRPr="00CB1F24">
        <w:rPr>
          <w:lang w:val="en-US"/>
        </w:rPr>
        <w:t xml:space="preserve">  if substr(doedsaars[i],1,1)='I' then dod_cv=1;</w:t>
      </w:r>
    </w:p>
    <w:p w:rsidR="00CB1F24" w:rsidRPr="00CB1F24" w:rsidRDefault="00CB1F24" w:rsidP="00CB1F24">
      <w:pPr>
        <w:autoSpaceDE w:val="0"/>
        <w:autoSpaceDN w:val="0"/>
        <w:adjustRightInd w:val="0"/>
        <w:rPr>
          <w:lang w:val="en-US"/>
        </w:rPr>
      </w:pPr>
      <w:r w:rsidRPr="00CB1F24">
        <w:rPr>
          <w:lang w:val="en-US"/>
        </w:rPr>
        <w:t xml:space="preserve"> end;</w:t>
      </w:r>
    </w:p>
    <w:p w:rsidR="00CB1F24" w:rsidRPr="00CB1F24" w:rsidRDefault="00CB1F24" w:rsidP="00CB1F24">
      <w:pPr>
        <w:autoSpaceDE w:val="0"/>
        <w:autoSpaceDN w:val="0"/>
        <w:adjustRightInd w:val="0"/>
        <w:rPr>
          <w:lang w:val="en-US"/>
        </w:rPr>
      </w:pPr>
      <w:r w:rsidRPr="00CB1F24">
        <w:rPr>
          <w:lang w:val="en-US"/>
        </w:rPr>
        <w:lastRenderedPageBreak/>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data=doede; by pnr; run;</w:t>
      </w:r>
    </w:p>
    <w:p w:rsidR="00CB1F24" w:rsidRPr="00CB1F24" w:rsidRDefault="00CB1F24" w:rsidP="00CB1F24">
      <w:pPr>
        <w:autoSpaceDE w:val="0"/>
        <w:autoSpaceDN w:val="0"/>
        <w:adjustRightInd w:val="0"/>
        <w:rPr>
          <w:lang w:val="en-US"/>
        </w:rPr>
      </w:pPr>
      <w:r w:rsidRPr="00CB1F24">
        <w:rPr>
          <w:lang w:val="en-US"/>
        </w:rPr>
        <w:t>proc sort data=pnr; by pnr; run;</w:t>
      </w:r>
    </w:p>
    <w:p w:rsidR="00CB1F24" w:rsidRPr="00CB1F24" w:rsidRDefault="00CB1F24" w:rsidP="00CB1F24">
      <w:pPr>
        <w:autoSpaceDE w:val="0"/>
        <w:autoSpaceDN w:val="0"/>
        <w:adjustRightInd w:val="0"/>
        <w:rPr>
          <w:lang w:val="en-US"/>
        </w:rPr>
      </w:pPr>
      <w:r w:rsidRPr="00CB1F24">
        <w:rPr>
          <w:lang w:val="en-US"/>
        </w:rPr>
        <w:t>data k.doede; merge doede (in=data) pnr (in=data2); by pnr;</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pPr>
      <w:r w:rsidRPr="00CB1F24">
        <w:t>/************* DST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Socioøkonomi - indtægter </w:t>
      </w:r>
    </w:p>
    <w:p w:rsidR="00CB1F24" w:rsidRPr="00CB1F24" w:rsidRDefault="00CB1F24" w:rsidP="00CB1F24">
      <w:pPr>
        <w:autoSpaceDE w:val="0"/>
        <w:autoSpaceDN w:val="0"/>
        <w:adjustRightInd w:val="0"/>
      </w:pPr>
      <w:r w:rsidRPr="00CB1F24">
        <w:t xml:space="preserve">  Linket mellem pnr og indtægt er C-familie indtil 2000 hvorefter det er e-familie*/</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Socioøkonomi - indtægter </w:t>
      </w:r>
    </w:p>
    <w:p w:rsidR="00CB1F24" w:rsidRPr="00CB1F24" w:rsidRDefault="00CB1F24" w:rsidP="00CB1F24">
      <w:pPr>
        <w:autoSpaceDE w:val="0"/>
        <w:autoSpaceDN w:val="0"/>
        <w:adjustRightInd w:val="0"/>
      </w:pPr>
      <w:r w:rsidRPr="00CB1F24">
        <w:t xml:space="preserve">  Linket mellem pnr og indtægt er C-familie indtil 2000 hvorefter det er e-familie*/</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/*modificeret således at der tages højde for familiestørrrelse - </w:t>
      </w:r>
    </w:p>
    <w:p w:rsidR="00CB1F24" w:rsidRPr="00CB1F24" w:rsidRDefault="00CB1F24" w:rsidP="00CB1F24">
      <w:pPr>
        <w:autoSpaceDE w:val="0"/>
        <w:autoSpaceDN w:val="0"/>
        <w:adjustRightInd w:val="0"/>
      </w:pPr>
      <w:r w:rsidRPr="00CB1F24">
        <w:t xml:space="preserve"> dvs. hvis der er to voksne i familien divideres familieindkomst med 1.5 til at få individual indkomst (OECD modificeret ækvivalent skala)</w:t>
      </w:r>
    </w:p>
    <w:p w:rsidR="00CB1F24" w:rsidRPr="00CB1F24" w:rsidRDefault="00CB1F24" w:rsidP="00CB1F24">
      <w:pPr>
        <w:autoSpaceDE w:val="0"/>
        <w:autoSpaceDN w:val="0"/>
        <w:adjustRightInd w:val="0"/>
      </w:pPr>
      <w:r w:rsidRPr="00CB1F24">
        <w:t xml:space="preserve"> Der laves også indeksreguleret indkomst ift. til stigning i forbrugerindeks fra 1989 til 2009 </w:t>
      </w:r>
    </w:p>
    <w:p w:rsidR="00CB1F24" w:rsidRPr="00CB1F24" w:rsidRDefault="00CB1F24" w:rsidP="00CB1F24">
      <w:pPr>
        <w:autoSpaceDE w:val="0"/>
        <w:autoSpaceDN w:val="0"/>
        <w:adjustRightInd w:val="0"/>
      </w:pPr>
      <w:r w:rsidRPr="00CB1F24">
        <w:t xml:space="preserve"> Således opreguleres indkomst så du har ækvivalent indkomst i 1989 som i 2009 ift. forbrugerindeks </w:t>
      </w:r>
    </w:p>
    <w:p w:rsidR="00CB1F24" w:rsidRPr="00CB1F24" w:rsidRDefault="00CB1F24" w:rsidP="00CB1F24">
      <w:pPr>
        <w:autoSpaceDE w:val="0"/>
        <w:autoSpaceDN w:val="0"/>
        <w:adjustRightInd w:val="0"/>
      </w:pPr>
      <w:r w:rsidRPr="00CB1F24">
        <w:t xml:space="preserve"> dette fortsætter uændret således at indkomst for 2010 og 2011 bliver nedreguleret ift. 2009</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Modificeret således at vi har taget højde for familieindkomst til at få forældres indkomst registreret på børn</w:t>
      </w:r>
    </w:p>
    <w:p w:rsidR="00CB1F24" w:rsidRPr="00CB1F24" w:rsidRDefault="00CB1F24" w:rsidP="00CB1F24">
      <w:pPr>
        <w:autoSpaceDE w:val="0"/>
        <w:autoSpaceDN w:val="0"/>
        <w:adjustRightInd w:val="0"/>
      </w:pPr>
      <w:r w:rsidRPr="00CB1F24">
        <w:t xml:space="preserve"> samt hvis der er flere i familien som har indkomst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NB! Vigtigt at notere at her er tale om skattepligtig indkomst, ikke disponibel indkomst efter skat */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/****************LAVER HUSSTANDSINDKOMST ISTEDET FOR FAMILIEINDKOMST FOR AT UNDGÅ MANGE MISSING VALUES***/</w:t>
      </w:r>
      <w:r w:rsidRPr="00CB1F24">
        <w:tab/>
      </w:r>
    </w:p>
    <w:p w:rsidR="00CB1F24" w:rsidRPr="00CB1F24" w:rsidRDefault="00CB1F24" w:rsidP="00CB1F24">
      <w:pPr>
        <w:autoSpaceDE w:val="0"/>
        <w:autoSpaceDN w:val="0"/>
        <w:adjustRightInd w:val="0"/>
        <w:rPr>
          <w:lang w:val="en-US"/>
        </w:rPr>
      </w:pPr>
      <w:r w:rsidRPr="00CB1F24">
        <w:rPr>
          <w:lang w:val="en-US"/>
        </w:rPr>
        <w:t>%macro faik;</w:t>
      </w:r>
    </w:p>
    <w:p w:rsidR="00CB1F24" w:rsidRPr="00CB1F24" w:rsidRDefault="00CB1F24" w:rsidP="00CB1F24">
      <w:pPr>
        <w:autoSpaceDE w:val="0"/>
        <w:autoSpaceDN w:val="0"/>
        <w:adjustRightInd w:val="0"/>
        <w:rPr>
          <w:lang w:val="en-US"/>
        </w:rPr>
      </w:pPr>
      <w:r w:rsidRPr="00CB1F24">
        <w:rPr>
          <w:lang w:val="en-US"/>
        </w:rPr>
        <w:t xml:space="preserve"> %do i=1989 %to 2012;</w:t>
      </w:r>
    </w:p>
    <w:p w:rsidR="00CB1F24" w:rsidRPr="00CB1F24" w:rsidRDefault="00CB1F24" w:rsidP="00CB1F24">
      <w:pPr>
        <w:autoSpaceDE w:val="0"/>
        <w:autoSpaceDN w:val="0"/>
        <w:adjustRightInd w:val="0"/>
      </w:pPr>
      <w:r w:rsidRPr="00CB1F24">
        <w:rPr>
          <w:lang w:val="en-US"/>
        </w:rPr>
        <w:t xml:space="preserve">  </w:t>
      </w:r>
      <w:r w:rsidRPr="00CB1F24">
        <w:t>data indk&amp;i; set dst.indh&amp;i (keep=pnr PERINDKIALT); year=&amp;i.;run;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%end;</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Samler indkomster fra alle år;</w:t>
      </w:r>
    </w:p>
    <w:p w:rsidR="00CB1F24" w:rsidRPr="00CB1F24" w:rsidRDefault="00CB1F24" w:rsidP="00CB1F24">
      <w:pPr>
        <w:autoSpaceDE w:val="0"/>
        <w:autoSpaceDN w:val="0"/>
        <w:adjustRightInd w:val="0"/>
        <w:rPr>
          <w:lang w:val="en-US"/>
        </w:rPr>
      </w:pPr>
      <w:r w:rsidRPr="00CB1F24">
        <w:t xml:space="preserve"> </w:t>
      </w:r>
      <w:r w:rsidRPr="00CB1F24">
        <w:rPr>
          <w:lang w:val="en-US"/>
        </w:rPr>
        <w:t>data indk;</w:t>
      </w:r>
    </w:p>
    <w:p w:rsidR="00CB1F24" w:rsidRPr="00CB1F24" w:rsidRDefault="00CB1F24" w:rsidP="00CB1F24">
      <w:pPr>
        <w:autoSpaceDE w:val="0"/>
        <w:autoSpaceDN w:val="0"/>
        <w:adjustRightInd w:val="0"/>
        <w:rPr>
          <w:lang w:val="en-US"/>
        </w:rPr>
      </w:pPr>
      <w:r w:rsidRPr="00CB1F24">
        <w:rPr>
          <w:lang w:val="en-US"/>
        </w:rPr>
        <w:t xml:space="preserve">  set %do i=1989 %to 2012; indk&amp;i %end;;</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%mend;</w:t>
      </w:r>
    </w:p>
    <w:p w:rsidR="00CB1F24" w:rsidRPr="00CB1F24" w:rsidRDefault="00CB1F24" w:rsidP="00CB1F24">
      <w:pPr>
        <w:autoSpaceDE w:val="0"/>
        <w:autoSpaceDN w:val="0"/>
        <w:adjustRightInd w:val="0"/>
        <w:rPr>
          <w:lang w:val="en-US"/>
        </w:rPr>
      </w:pPr>
      <w:r w:rsidRPr="00CB1F24">
        <w:rPr>
          <w:lang w:val="en-US"/>
        </w:rPr>
        <w:t>%faik;</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%macro bef;</w:t>
      </w:r>
    </w:p>
    <w:p w:rsidR="00CB1F24" w:rsidRPr="00CB1F24" w:rsidRDefault="00CB1F24" w:rsidP="00CB1F24">
      <w:pPr>
        <w:autoSpaceDE w:val="0"/>
        <w:autoSpaceDN w:val="0"/>
        <w:adjustRightInd w:val="0"/>
        <w:rPr>
          <w:lang w:val="en-US"/>
        </w:rPr>
      </w:pPr>
      <w:r w:rsidRPr="00CB1F24">
        <w:rPr>
          <w:lang w:val="en-US"/>
        </w:rPr>
        <w:t xml:space="preserve"> %do i=1989 %to 2013;</w:t>
      </w:r>
    </w:p>
    <w:p w:rsidR="00CB1F24" w:rsidRPr="00CB1F24" w:rsidRDefault="00CB1F24" w:rsidP="00CB1F24">
      <w:pPr>
        <w:autoSpaceDE w:val="0"/>
        <w:autoSpaceDN w:val="0"/>
        <w:adjustRightInd w:val="0"/>
      </w:pPr>
      <w:r w:rsidRPr="00CB1F24">
        <w:rPr>
          <w:lang w:val="en-US"/>
        </w:rPr>
        <w:t xml:space="preserve">  </w:t>
      </w:r>
      <w:r w:rsidRPr="00CB1F24">
        <w:t>data bef&amp;i; set dst.bef&amp;i (keep=pnr efalle familie_type); year=&amp;i.;run;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%end;</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Samler opl om ægtefælle fra alle år;</w:t>
      </w:r>
    </w:p>
    <w:p w:rsidR="00CB1F24" w:rsidRPr="00CB1F24" w:rsidRDefault="00CB1F24" w:rsidP="00CB1F24">
      <w:pPr>
        <w:autoSpaceDE w:val="0"/>
        <w:autoSpaceDN w:val="0"/>
        <w:adjustRightInd w:val="0"/>
        <w:rPr>
          <w:lang w:val="en-US"/>
        </w:rPr>
      </w:pPr>
      <w:r w:rsidRPr="00CB1F24">
        <w:t xml:space="preserve"> </w:t>
      </w:r>
      <w:r w:rsidRPr="00CB1F24">
        <w:rPr>
          <w:lang w:val="en-US"/>
        </w:rPr>
        <w:t>data bef;</w:t>
      </w:r>
    </w:p>
    <w:p w:rsidR="00CB1F24" w:rsidRPr="00CB1F24" w:rsidRDefault="00CB1F24" w:rsidP="00CB1F24">
      <w:pPr>
        <w:autoSpaceDE w:val="0"/>
        <w:autoSpaceDN w:val="0"/>
        <w:adjustRightInd w:val="0"/>
        <w:rPr>
          <w:lang w:val="en-US"/>
        </w:rPr>
      </w:pPr>
      <w:r w:rsidRPr="00CB1F24">
        <w:rPr>
          <w:lang w:val="en-US"/>
        </w:rPr>
        <w:lastRenderedPageBreak/>
        <w:t xml:space="preserve">  set %do i=1989 %to 2013; bef&amp;i %end;;</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%mend;</w:t>
      </w:r>
    </w:p>
    <w:p w:rsidR="00CB1F24" w:rsidRPr="00CB1F24" w:rsidRDefault="00CB1F24" w:rsidP="00CB1F24">
      <w:pPr>
        <w:autoSpaceDE w:val="0"/>
        <w:autoSpaceDN w:val="0"/>
        <w:adjustRightInd w:val="0"/>
        <w:rPr>
          <w:lang w:val="en-US"/>
        </w:rPr>
      </w:pPr>
      <w:r w:rsidRPr="00CB1F24">
        <w:rPr>
          <w:lang w:val="en-US"/>
        </w:rPr>
        <w:t>%bef;</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data=pnr;</w:t>
      </w:r>
    </w:p>
    <w:p w:rsidR="00CB1F24" w:rsidRPr="00CB1F24" w:rsidRDefault="00CB1F24" w:rsidP="00CB1F24">
      <w:pPr>
        <w:autoSpaceDE w:val="0"/>
        <w:autoSpaceDN w:val="0"/>
        <w:adjustRightInd w:val="0"/>
        <w:rPr>
          <w:lang w:val="en-US"/>
        </w:rPr>
      </w:pPr>
      <w:r w:rsidRPr="00CB1F24">
        <w:rPr>
          <w:lang w:val="en-US"/>
        </w:rPr>
        <w:t xml:space="preserve">by pnr; </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data=indk;</w:t>
      </w:r>
    </w:p>
    <w:p w:rsidR="00CB1F24" w:rsidRPr="00CB1F24" w:rsidRDefault="00CB1F24" w:rsidP="00CB1F24">
      <w:pPr>
        <w:autoSpaceDE w:val="0"/>
        <w:autoSpaceDN w:val="0"/>
        <w:adjustRightInd w:val="0"/>
        <w:rPr>
          <w:lang w:val="en-US"/>
        </w:rPr>
      </w:pPr>
      <w:r w:rsidRPr="00CB1F24">
        <w:rPr>
          <w:lang w:val="en-US"/>
        </w:rPr>
        <w:t>by pnr year;</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data=bef;</w:t>
      </w:r>
    </w:p>
    <w:p w:rsidR="00CB1F24" w:rsidRPr="00CB1F24" w:rsidRDefault="00CB1F24" w:rsidP="00CB1F24">
      <w:pPr>
        <w:autoSpaceDE w:val="0"/>
        <w:autoSpaceDN w:val="0"/>
        <w:adjustRightInd w:val="0"/>
        <w:rPr>
          <w:lang w:val="en-US"/>
        </w:rPr>
      </w:pPr>
      <w:r w:rsidRPr="00CB1F24">
        <w:rPr>
          <w:lang w:val="en-US"/>
        </w:rPr>
        <w:t>by pnr year;</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data indk_pnr; merge pnr (in=data) indk;</w:t>
      </w:r>
    </w:p>
    <w:p w:rsidR="00CB1F24" w:rsidRPr="00CB1F24" w:rsidRDefault="00CB1F24" w:rsidP="00CB1F24">
      <w:pPr>
        <w:autoSpaceDE w:val="0"/>
        <w:autoSpaceDN w:val="0"/>
        <w:adjustRightInd w:val="0"/>
        <w:rPr>
          <w:lang w:val="en-US"/>
        </w:rPr>
      </w:pPr>
      <w:r w:rsidRPr="00CB1F24">
        <w:rPr>
          <w:lang w:val="en-US"/>
        </w:rPr>
        <w:t xml:space="preserve"> by pnr; if data;</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data indk_pnr;merge indk_pnr (in=data) bef;</w:t>
      </w:r>
    </w:p>
    <w:p w:rsidR="00CB1F24" w:rsidRPr="00CB1F24" w:rsidRDefault="00CB1F24" w:rsidP="00CB1F24">
      <w:pPr>
        <w:autoSpaceDE w:val="0"/>
        <w:autoSpaceDN w:val="0"/>
        <w:adjustRightInd w:val="0"/>
        <w:rPr>
          <w:lang w:val="en-US"/>
        </w:rPr>
      </w:pPr>
      <w:r w:rsidRPr="00CB1F24">
        <w:rPr>
          <w:lang w:val="en-US"/>
        </w:rPr>
        <w:t>by pnr year; if data;</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indk_cfalle;set indk;</w:t>
      </w:r>
    </w:p>
    <w:p w:rsidR="00CB1F24" w:rsidRPr="00CB1F24" w:rsidRDefault="00CB1F24" w:rsidP="00CB1F24">
      <w:pPr>
        <w:autoSpaceDE w:val="0"/>
        <w:autoSpaceDN w:val="0"/>
        <w:adjustRightInd w:val="0"/>
      </w:pPr>
      <w:r w:rsidRPr="00CB1F24">
        <w:t>efalle=pnr;</w:t>
      </w:r>
    </w:p>
    <w:p w:rsidR="00CB1F24" w:rsidRPr="00CB1F24" w:rsidRDefault="00CB1F24" w:rsidP="00CB1F24">
      <w:pPr>
        <w:autoSpaceDE w:val="0"/>
        <w:autoSpaceDN w:val="0"/>
        <w:adjustRightInd w:val="0"/>
      </w:pPr>
      <w:r w:rsidRPr="00CB1F24">
        <w:t>efalle_indk=PERINDKIALT;</w:t>
      </w:r>
    </w:p>
    <w:p w:rsidR="00CB1F24" w:rsidRPr="00CB1F24" w:rsidRDefault="00CB1F24" w:rsidP="00CB1F24">
      <w:pPr>
        <w:autoSpaceDE w:val="0"/>
        <w:autoSpaceDN w:val="0"/>
        <w:adjustRightInd w:val="0"/>
      </w:pPr>
      <w:r w:rsidRPr="00CB1F24">
        <w:t>keep efalle efalle_indk year;</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data=indk_cfalle;</w:t>
      </w:r>
    </w:p>
    <w:p w:rsidR="00CB1F24" w:rsidRPr="00CB1F24" w:rsidRDefault="00CB1F24" w:rsidP="00CB1F24">
      <w:pPr>
        <w:autoSpaceDE w:val="0"/>
        <w:autoSpaceDN w:val="0"/>
        <w:adjustRightInd w:val="0"/>
        <w:rPr>
          <w:lang w:val="en-US"/>
        </w:rPr>
      </w:pPr>
      <w:r w:rsidRPr="00CB1F24">
        <w:rPr>
          <w:lang w:val="en-US"/>
        </w:rPr>
        <w:t>by efalle year;</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 indk_pnr;</w:t>
      </w:r>
    </w:p>
    <w:p w:rsidR="00CB1F24" w:rsidRPr="00CB1F24" w:rsidRDefault="00CB1F24" w:rsidP="00CB1F24">
      <w:pPr>
        <w:autoSpaceDE w:val="0"/>
        <w:autoSpaceDN w:val="0"/>
        <w:adjustRightInd w:val="0"/>
        <w:rPr>
          <w:lang w:val="en-US"/>
        </w:rPr>
      </w:pPr>
      <w:r w:rsidRPr="00CB1F24">
        <w:rPr>
          <w:lang w:val="en-US"/>
        </w:rPr>
        <w:t>by efalle year;</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data indk_pnr; merge indk_pnr (in=data) indk_cfalle;</w:t>
      </w:r>
    </w:p>
    <w:p w:rsidR="00CB1F24" w:rsidRPr="00CB1F24" w:rsidRDefault="00CB1F24" w:rsidP="00CB1F24">
      <w:pPr>
        <w:autoSpaceDE w:val="0"/>
        <w:autoSpaceDN w:val="0"/>
        <w:adjustRightInd w:val="0"/>
        <w:rPr>
          <w:lang w:val="en-US"/>
        </w:rPr>
      </w:pPr>
      <w:r w:rsidRPr="00CB1F24">
        <w:rPr>
          <w:lang w:val="en-US"/>
        </w:rPr>
        <w:t>by efalle year; if data;</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husstandsindk; set indk_pnr;</w:t>
      </w:r>
    </w:p>
    <w:p w:rsidR="00CB1F24" w:rsidRPr="00CB1F24" w:rsidRDefault="00CB1F24" w:rsidP="00CB1F24">
      <w:pPr>
        <w:autoSpaceDE w:val="0"/>
        <w:autoSpaceDN w:val="0"/>
        <w:adjustRightInd w:val="0"/>
      </w:pPr>
      <w:r w:rsidRPr="00CB1F24">
        <w:t xml:space="preserve"> hus_indk=PERINDKIALT+efalle_indk;</w:t>
      </w:r>
    </w:p>
    <w:p w:rsidR="00CB1F24" w:rsidRPr="00CB1F24" w:rsidRDefault="00CB1F24" w:rsidP="00CB1F24">
      <w:pPr>
        <w:autoSpaceDE w:val="0"/>
        <w:autoSpaceDN w:val="0"/>
        <w:adjustRightInd w:val="0"/>
      </w:pPr>
      <w:r w:rsidRPr="00CB1F24">
        <w:t xml:space="preserve"> if hus_indk=. then hus_indk=PERINDKIALT;</w:t>
      </w:r>
    </w:p>
    <w:p w:rsidR="00CB1F24" w:rsidRPr="00CB1F24" w:rsidRDefault="00CB1F24" w:rsidP="00CB1F24">
      <w:pPr>
        <w:autoSpaceDE w:val="0"/>
        <w:autoSpaceDN w:val="0"/>
        <w:adjustRightInd w:val="0"/>
      </w:pPr>
      <w:r w:rsidRPr="00CB1F24">
        <w:t xml:space="preserve"> label indiv_indk='Individual indkomst=hustandsindkomst divideret med 1.5 hvis der er to i familien';</w:t>
      </w:r>
    </w:p>
    <w:p w:rsidR="00CB1F24" w:rsidRPr="00CB1F24" w:rsidRDefault="00CB1F24" w:rsidP="00CB1F24">
      <w:pPr>
        <w:autoSpaceDE w:val="0"/>
        <w:autoSpaceDN w:val="0"/>
        <w:adjustRightInd w:val="0"/>
      </w:pPr>
      <w:r w:rsidRPr="00CB1F24">
        <w:t xml:space="preserve"> indiv_indk=round(hus_indk);</w:t>
      </w:r>
    </w:p>
    <w:p w:rsidR="00CB1F24" w:rsidRPr="00CB1F24" w:rsidRDefault="00CB1F24" w:rsidP="00CB1F24">
      <w:pPr>
        <w:autoSpaceDE w:val="0"/>
        <w:autoSpaceDN w:val="0"/>
        <w:adjustRightInd w:val="0"/>
      </w:pPr>
      <w:r w:rsidRPr="00CB1F24">
        <w:lastRenderedPageBreak/>
        <w:t xml:space="preserve"> if familie_type in ('01','02','03','04') then indiv_indk=round(indiv_indk/1.5,1); /* 1.5 er OECD modificerede ækvivalensskala for 2 voksne i famile */</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Regulerer indkomst iht. stigning i forbrugerindeks i perioden jvf. Danmarks Statistik hvor 2009 har indeks 100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husstandsindk; set husstandsindk;</w:t>
      </w:r>
    </w:p>
    <w:p w:rsidR="00CB1F24" w:rsidRPr="00CB1F24" w:rsidRDefault="00CB1F24" w:rsidP="00CB1F24">
      <w:pPr>
        <w:autoSpaceDE w:val="0"/>
        <w:autoSpaceDN w:val="0"/>
        <w:adjustRightInd w:val="0"/>
      </w:pPr>
      <w:r w:rsidRPr="00CB1F24">
        <w:t xml:space="preserve"> label hus_indk_index='forbrugerindekseret hustandsindkomst ift. år 2009 '</w:t>
      </w:r>
    </w:p>
    <w:p w:rsidR="00CB1F24" w:rsidRPr="00CB1F24" w:rsidRDefault="00CB1F24" w:rsidP="00CB1F24">
      <w:pPr>
        <w:autoSpaceDE w:val="0"/>
        <w:autoSpaceDN w:val="0"/>
        <w:adjustRightInd w:val="0"/>
      </w:pPr>
      <w:r w:rsidRPr="00CB1F24">
        <w:t xml:space="preserve">  indiv_indk_index='forbrugerindekseret indivdual indkomst ift. år 2009 ';</w:t>
      </w:r>
    </w:p>
    <w:p w:rsidR="00CB1F24" w:rsidRPr="00CB1F24" w:rsidRDefault="00CB1F24" w:rsidP="00CB1F24">
      <w:pPr>
        <w:autoSpaceDE w:val="0"/>
        <w:autoSpaceDN w:val="0"/>
        <w:adjustRightInd w:val="0"/>
        <w:rPr>
          <w:lang w:val="en-US"/>
        </w:rPr>
      </w:pPr>
      <w:r w:rsidRPr="00CB1F24">
        <w:rPr>
          <w:lang w:val="en-US"/>
        </w:rPr>
        <w:t>if year=2013 then do;</w:t>
      </w:r>
    </w:p>
    <w:p w:rsidR="00CB1F24" w:rsidRPr="00CB1F24" w:rsidRDefault="00CB1F24" w:rsidP="00CB1F24">
      <w:pPr>
        <w:autoSpaceDE w:val="0"/>
        <w:autoSpaceDN w:val="0"/>
        <w:adjustRightInd w:val="0"/>
        <w:rPr>
          <w:lang w:val="en-US"/>
        </w:rPr>
      </w:pPr>
      <w:r w:rsidRPr="00CB1F24">
        <w:rPr>
          <w:lang w:val="en-US"/>
        </w:rPr>
        <w:t xml:space="preserve">  hus_indk_index=round(hus_indk*0.921478,1);</w:t>
      </w:r>
    </w:p>
    <w:p w:rsidR="00CB1F24" w:rsidRPr="00CB1F24" w:rsidRDefault="00CB1F24" w:rsidP="00CB1F24">
      <w:pPr>
        <w:autoSpaceDE w:val="0"/>
        <w:autoSpaceDN w:val="0"/>
        <w:adjustRightInd w:val="0"/>
      </w:pPr>
      <w:r w:rsidRPr="00CB1F24">
        <w:rPr>
          <w:lang w:val="en-US"/>
        </w:rPr>
        <w:t xml:space="preserve">  </w:t>
      </w:r>
      <w:r w:rsidRPr="00CB1F24">
        <w:t>indiv_indk_index=round(indiv_indk*0.921478,1);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if year=2012 then do;</w:t>
      </w:r>
    </w:p>
    <w:p w:rsidR="00CB1F24" w:rsidRPr="00CB1F24" w:rsidRDefault="00CB1F24" w:rsidP="00CB1F24">
      <w:pPr>
        <w:autoSpaceDE w:val="0"/>
        <w:autoSpaceDN w:val="0"/>
        <w:adjustRightInd w:val="0"/>
      </w:pPr>
      <w:r w:rsidRPr="00CB1F24">
        <w:rPr>
          <w:lang w:val="en-US"/>
        </w:rPr>
        <w:t xml:space="preserve">  </w:t>
      </w:r>
      <w:r w:rsidRPr="00CB1F24">
        <w:t>hus_indk_index=round(hus_indk*0.9293478,1);</w:t>
      </w:r>
    </w:p>
    <w:p w:rsidR="00CB1F24" w:rsidRPr="00CB1F24" w:rsidRDefault="00CB1F24" w:rsidP="00CB1F24">
      <w:pPr>
        <w:autoSpaceDE w:val="0"/>
        <w:autoSpaceDN w:val="0"/>
        <w:adjustRightInd w:val="0"/>
      </w:pPr>
      <w:r w:rsidRPr="00CB1F24">
        <w:t xml:space="preserve">  indiv_indk_index=round(indiv_indk*0.9293478,1);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if year=2011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hus_indk_index=round(hus_indk*0.9515103,1);</w:t>
      </w:r>
    </w:p>
    <w:p w:rsidR="00CB1F24" w:rsidRPr="00CB1F24" w:rsidRDefault="00CB1F24" w:rsidP="00CB1F24">
      <w:pPr>
        <w:autoSpaceDE w:val="0"/>
        <w:autoSpaceDN w:val="0"/>
        <w:adjustRightInd w:val="0"/>
      </w:pPr>
      <w:r w:rsidRPr="00CB1F24">
        <w:t xml:space="preserve">  indiv_indk_index=round(indiv_indk*0.9515103,1);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year=2010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hus_indk_index=round(hus_indk*0.9779412,1);</w:t>
      </w:r>
    </w:p>
    <w:p w:rsidR="00CB1F24" w:rsidRPr="00CB1F24" w:rsidRDefault="00CB1F24" w:rsidP="00CB1F24">
      <w:pPr>
        <w:autoSpaceDE w:val="0"/>
        <w:autoSpaceDN w:val="0"/>
        <w:adjustRightInd w:val="0"/>
      </w:pPr>
      <w:r w:rsidRPr="00CB1F24">
        <w:t xml:space="preserve">  indiv_indk_index=round(indiv_indk*0.9779412,1);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if year=2009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hus_indk_index=round(hus_indk*1.0,1);</w:t>
      </w:r>
    </w:p>
    <w:p w:rsidR="00CB1F24" w:rsidRPr="00CB1F24" w:rsidRDefault="00CB1F24" w:rsidP="00CB1F24">
      <w:pPr>
        <w:autoSpaceDE w:val="0"/>
        <w:autoSpaceDN w:val="0"/>
        <w:adjustRightInd w:val="0"/>
      </w:pPr>
      <w:r w:rsidRPr="00CB1F24">
        <w:t xml:space="preserve">  indiv_indk_index=round(indiv_indk*1.0,1);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year=2008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hus_indk_index=round(hus_indk*1.012315,1);</w:t>
      </w:r>
    </w:p>
    <w:p w:rsidR="00CB1F24" w:rsidRPr="00CB1F24" w:rsidRDefault="00CB1F24" w:rsidP="00CB1F24">
      <w:pPr>
        <w:autoSpaceDE w:val="0"/>
        <w:autoSpaceDN w:val="0"/>
        <w:adjustRightInd w:val="0"/>
      </w:pPr>
      <w:r w:rsidRPr="00CB1F24">
        <w:t xml:space="preserve">  indiv_indk_index=round(indiv_indk*1.012315,1);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year=2007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hus_indk_index=round(hus_indk*1.047659,1);</w:t>
      </w:r>
    </w:p>
    <w:p w:rsidR="00CB1F24" w:rsidRPr="00CB1F24" w:rsidRDefault="00CB1F24" w:rsidP="00CB1F24">
      <w:pPr>
        <w:autoSpaceDE w:val="0"/>
        <w:autoSpaceDN w:val="0"/>
        <w:adjustRightInd w:val="0"/>
      </w:pPr>
      <w:r w:rsidRPr="00CB1F24">
        <w:t xml:space="preserve">  indiv_indk_index=round(indiv_indk*1.047659,1);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year=2006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hus_indk_index=round(hus_indk*1.065593,1);</w:t>
      </w:r>
    </w:p>
    <w:p w:rsidR="00CB1F24" w:rsidRPr="00CB1F24" w:rsidRDefault="00CB1F24" w:rsidP="00CB1F24">
      <w:pPr>
        <w:autoSpaceDE w:val="0"/>
        <w:autoSpaceDN w:val="0"/>
        <w:adjustRightInd w:val="0"/>
      </w:pPr>
      <w:r w:rsidRPr="00CB1F24">
        <w:t xml:space="preserve">  indiv_indk_index=round(indiv_indk*1.065593,1);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year=2005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hus_indk_index=round(hus_indk*1.085838,1);</w:t>
      </w:r>
    </w:p>
    <w:p w:rsidR="00CB1F24" w:rsidRPr="00CB1F24" w:rsidRDefault="00CB1F24" w:rsidP="00CB1F24">
      <w:pPr>
        <w:autoSpaceDE w:val="0"/>
        <w:autoSpaceDN w:val="0"/>
        <w:adjustRightInd w:val="0"/>
      </w:pPr>
      <w:r w:rsidRPr="00CB1F24">
        <w:t xml:space="preserve">  indiv_indk_index=round(indiv_indk*1.085838,1);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year=2004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hus_indk_index=round(hus_indk*1.105504,1);</w:t>
      </w:r>
    </w:p>
    <w:p w:rsidR="00CB1F24" w:rsidRPr="00CB1F24" w:rsidRDefault="00CB1F24" w:rsidP="00CB1F24">
      <w:pPr>
        <w:autoSpaceDE w:val="0"/>
        <w:autoSpaceDN w:val="0"/>
        <w:adjustRightInd w:val="0"/>
      </w:pPr>
      <w:r w:rsidRPr="00CB1F24">
        <w:t xml:space="preserve">  indiv_indk_index=round(indiv_indk*1.105504,1);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year=2003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hus_indk_index=round(hus_indk*1.118285,1);</w:t>
      </w:r>
    </w:p>
    <w:p w:rsidR="00CB1F24" w:rsidRPr="00CB1F24" w:rsidRDefault="00CB1F24" w:rsidP="00CB1F24">
      <w:pPr>
        <w:autoSpaceDE w:val="0"/>
        <w:autoSpaceDN w:val="0"/>
        <w:adjustRightInd w:val="0"/>
      </w:pPr>
      <w:r w:rsidRPr="00CB1F24">
        <w:lastRenderedPageBreak/>
        <w:t xml:space="preserve">  indiv_indk_index=round(indiv_indk*1.118285,1);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year=2002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hus_indk_index=round(hus_indk*1.141638,1);</w:t>
      </w:r>
    </w:p>
    <w:p w:rsidR="00CB1F24" w:rsidRPr="00CB1F24" w:rsidRDefault="00CB1F24" w:rsidP="00CB1F24">
      <w:pPr>
        <w:autoSpaceDE w:val="0"/>
        <w:autoSpaceDN w:val="0"/>
        <w:adjustRightInd w:val="0"/>
      </w:pPr>
      <w:r w:rsidRPr="00CB1F24">
        <w:t xml:space="preserve">  indiv_indk_index=round(indiv_indk*1.141638,1);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year=2001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hus_indk_index=round(hus_indk*1.169239,1);</w:t>
      </w:r>
    </w:p>
    <w:p w:rsidR="00CB1F24" w:rsidRPr="00CB1F24" w:rsidRDefault="00CB1F24" w:rsidP="00CB1F24">
      <w:pPr>
        <w:autoSpaceDE w:val="0"/>
        <w:autoSpaceDN w:val="0"/>
        <w:adjustRightInd w:val="0"/>
      </w:pPr>
      <w:r w:rsidRPr="00CB1F24">
        <w:t xml:space="preserve">  indiv_indk_index=round(indiv_indk*1.169239,1);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year=2000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hus_indk_index=round(hus_indk*1.19684,1);</w:t>
      </w:r>
    </w:p>
    <w:p w:rsidR="00CB1F24" w:rsidRPr="00CB1F24" w:rsidRDefault="00CB1F24" w:rsidP="00CB1F24">
      <w:pPr>
        <w:autoSpaceDE w:val="0"/>
        <w:autoSpaceDN w:val="0"/>
        <w:adjustRightInd w:val="0"/>
      </w:pPr>
      <w:r w:rsidRPr="00CB1F24">
        <w:t xml:space="preserve">  indiv_indk_index=round(indiv_indk*1.19684,1);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year=1999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hus_indk_index=round(hus_indk*1.231779,1);</w:t>
      </w:r>
    </w:p>
    <w:p w:rsidR="00CB1F24" w:rsidRPr="00CB1F24" w:rsidRDefault="00CB1F24" w:rsidP="00CB1F24">
      <w:pPr>
        <w:autoSpaceDE w:val="0"/>
        <w:autoSpaceDN w:val="0"/>
        <w:adjustRightInd w:val="0"/>
      </w:pPr>
      <w:r w:rsidRPr="00CB1F24">
        <w:t xml:space="preserve">  indiv_indk_index=round(indiv_indk*1.231779,1);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year=1998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hus_indk_index=round(hus_indk*1.26245,1);</w:t>
      </w:r>
    </w:p>
    <w:p w:rsidR="00CB1F24" w:rsidRPr="00CB1F24" w:rsidRDefault="00CB1F24" w:rsidP="00CB1F24">
      <w:pPr>
        <w:autoSpaceDE w:val="0"/>
        <w:autoSpaceDN w:val="0"/>
        <w:adjustRightInd w:val="0"/>
      </w:pPr>
      <w:r w:rsidRPr="00CB1F24">
        <w:t xml:space="preserve">  indiv_indk_index=round(indiv_indk*1.26245,1);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year=1997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hus_indk_index=round(hus_indk*1.285685,1);</w:t>
      </w:r>
    </w:p>
    <w:p w:rsidR="00CB1F24" w:rsidRPr="00CB1F24" w:rsidRDefault="00CB1F24" w:rsidP="00CB1F24">
      <w:pPr>
        <w:autoSpaceDE w:val="0"/>
        <w:autoSpaceDN w:val="0"/>
        <w:adjustRightInd w:val="0"/>
      </w:pPr>
      <w:r w:rsidRPr="00CB1F24">
        <w:t xml:space="preserve">  indiv_indk_index=round(indiv_indk*1.285686,1);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year=1996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hus_indk_index=round(hus_indk*1.313898,1);</w:t>
      </w:r>
    </w:p>
    <w:p w:rsidR="00CB1F24" w:rsidRPr="00CB1F24" w:rsidRDefault="00CB1F24" w:rsidP="00CB1F24">
      <w:pPr>
        <w:autoSpaceDE w:val="0"/>
        <w:autoSpaceDN w:val="0"/>
        <w:adjustRightInd w:val="0"/>
      </w:pPr>
      <w:r w:rsidRPr="00CB1F24">
        <w:t xml:space="preserve">  indiv_indk_index=round(indiv_indk*1.313898,1);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year=1995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hus_indk_index=round(hus_indk*1.341656,1);</w:t>
      </w:r>
    </w:p>
    <w:p w:rsidR="00CB1F24" w:rsidRPr="00CB1F24" w:rsidRDefault="00CB1F24" w:rsidP="00CB1F24">
      <w:pPr>
        <w:autoSpaceDE w:val="0"/>
        <w:autoSpaceDN w:val="0"/>
        <w:adjustRightInd w:val="0"/>
      </w:pPr>
      <w:r w:rsidRPr="00CB1F24">
        <w:t xml:space="preserve">  indiv_indk_index=round(indiv_indk*1.341656,1);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year=1994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hus_indk_index=round(hus_indk*1.369717,1);</w:t>
      </w:r>
    </w:p>
    <w:p w:rsidR="00CB1F24" w:rsidRPr="00CB1F24" w:rsidRDefault="00CB1F24" w:rsidP="00CB1F24">
      <w:pPr>
        <w:autoSpaceDE w:val="0"/>
        <w:autoSpaceDN w:val="0"/>
        <w:adjustRightInd w:val="0"/>
      </w:pPr>
      <w:r w:rsidRPr="00CB1F24">
        <w:t xml:space="preserve">  indiv_indk_index=round(indiv_indk*1.369717,1);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year=1993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hus_indk_index=round(hus_indk*1.397111,1);</w:t>
      </w:r>
    </w:p>
    <w:p w:rsidR="00CB1F24" w:rsidRPr="00CB1F24" w:rsidRDefault="00CB1F24" w:rsidP="00CB1F24">
      <w:pPr>
        <w:autoSpaceDE w:val="0"/>
        <w:autoSpaceDN w:val="0"/>
        <w:adjustRightInd w:val="0"/>
      </w:pPr>
      <w:r w:rsidRPr="00CB1F24">
        <w:t xml:space="preserve">  indiv_indk_index=round(indiv_indk*1.397111,1);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year=1992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hus_indk_index=round(hus_indk*1.414398,1);</w:t>
      </w:r>
    </w:p>
    <w:p w:rsidR="00CB1F24" w:rsidRPr="00CB1F24" w:rsidRDefault="00CB1F24" w:rsidP="00CB1F24">
      <w:pPr>
        <w:autoSpaceDE w:val="0"/>
        <w:autoSpaceDN w:val="0"/>
        <w:adjustRightInd w:val="0"/>
      </w:pPr>
      <w:r w:rsidRPr="00CB1F24">
        <w:t xml:space="preserve">  indiv_indk_index=round(indiv_indk*1.414398,1);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year=1991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hus_indk_index=round(hus_indk*1.444291,1);</w:t>
      </w:r>
    </w:p>
    <w:p w:rsidR="00CB1F24" w:rsidRPr="00CB1F24" w:rsidRDefault="00CB1F24" w:rsidP="00CB1F24">
      <w:pPr>
        <w:autoSpaceDE w:val="0"/>
        <w:autoSpaceDN w:val="0"/>
        <w:adjustRightInd w:val="0"/>
      </w:pPr>
      <w:r w:rsidRPr="00CB1F24">
        <w:t xml:space="preserve">  indiv_indk_index=round(indiv_indk*1.444291,1);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year=1990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hus_indk_index=round(hus_indk*1.478946,1);</w:t>
      </w:r>
    </w:p>
    <w:p w:rsidR="00CB1F24" w:rsidRPr="00CB1F24" w:rsidRDefault="00CB1F24" w:rsidP="00CB1F24">
      <w:pPr>
        <w:autoSpaceDE w:val="0"/>
        <w:autoSpaceDN w:val="0"/>
        <w:adjustRightInd w:val="0"/>
      </w:pPr>
      <w:r w:rsidRPr="00CB1F24">
        <w:lastRenderedPageBreak/>
        <w:t xml:space="preserve">  indiv_indk_index=round(indiv_indk*1.478946,1);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year=1989 then do; </w:t>
      </w:r>
    </w:p>
    <w:p w:rsidR="00CB1F24" w:rsidRPr="00CB1F24" w:rsidRDefault="00CB1F24" w:rsidP="00CB1F24">
      <w:pPr>
        <w:autoSpaceDE w:val="0"/>
        <w:autoSpaceDN w:val="0"/>
        <w:adjustRightInd w:val="0"/>
      </w:pPr>
      <w:r w:rsidRPr="00CB1F24">
        <w:rPr>
          <w:lang w:val="en-US"/>
        </w:rPr>
        <w:t xml:space="preserve">  </w:t>
      </w:r>
      <w:r w:rsidRPr="00CB1F24">
        <w:t>hus_indk_index=round(hus_indk*1.517866,1);</w:t>
      </w:r>
    </w:p>
    <w:p w:rsidR="00CB1F24" w:rsidRPr="00CB1F24" w:rsidRDefault="00CB1F24" w:rsidP="00CB1F24">
      <w:pPr>
        <w:autoSpaceDE w:val="0"/>
        <w:autoSpaceDN w:val="0"/>
        <w:adjustRightInd w:val="0"/>
      </w:pPr>
      <w:r w:rsidRPr="00CB1F24">
        <w:t xml:space="preserve">  indiv_indk_index=round(indiv_indk*1.517866,1);</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r w:rsidRPr="00CB1F24">
        <w:rPr>
          <w:lang w:val="en-US"/>
        </w:rPr>
        <w:t>proc sort data=husstandsindk; by pnr; run;</w:t>
      </w:r>
    </w:p>
    <w:p w:rsidR="00CB1F24" w:rsidRPr="00CB1F24" w:rsidRDefault="00CB1F24" w:rsidP="00CB1F24">
      <w:pPr>
        <w:autoSpaceDE w:val="0"/>
        <w:autoSpaceDN w:val="0"/>
        <w:adjustRightInd w:val="0"/>
      </w:pPr>
      <w:r w:rsidRPr="00CB1F24">
        <w:t>data k.husstandsindk; merge pnr (in=data) husstandsindk (in=data2);</w:t>
      </w:r>
    </w:p>
    <w:p w:rsidR="00CB1F24" w:rsidRPr="00CB1F24" w:rsidRDefault="00CB1F24" w:rsidP="00CB1F24">
      <w:pPr>
        <w:autoSpaceDE w:val="0"/>
        <w:autoSpaceDN w:val="0"/>
        <w:adjustRightInd w:val="0"/>
        <w:rPr>
          <w:lang w:val="en-US"/>
        </w:rPr>
      </w:pPr>
      <w:r w:rsidRPr="00CB1F24">
        <w:t xml:space="preserve"> </w:t>
      </w:r>
      <w:r w:rsidRPr="00CB1F24">
        <w:rPr>
          <w:lang w:val="en-US"/>
        </w:rPr>
        <w:t>by pnr;</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LMDB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/*liste over ATC-koder -</w:t>
      </w:r>
    </w:p>
    <w:p w:rsidR="00CB1F24" w:rsidRPr="00CB1F24" w:rsidRDefault="00CB1F24" w:rsidP="00CB1F24">
      <w:pPr>
        <w:autoSpaceDE w:val="0"/>
        <w:autoSpaceDN w:val="0"/>
        <w:adjustRightInd w:val="0"/>
        <w:rPr>
          <w:lang w:val="en-US"/>
        </w:rPr>
      </w:pPr>
      <w:r w:rsidRPr="00CB1F24">
        <w:rPr>
          <w:lang w:val="en-US"/>
        </w:rPr>
        <w:t>M01A NSAID</w:t>
      </w:r>
    </w:p>
    <w:p w:rsidR="00CB1F24" w:rsidRPr="00CB1F24" w:rsidRDefault="00CB1F24" w:rsidP="00CB1F24">
      <w:pPr>
        <w:autoSpaceDE w:val="0"/>
        <w:autoSpaceDN w:val="0"/>
        <w:adjustRightInd w:val="0"/>
        <w:rPr>
          <w:lang w:val="en-US"/>
        </w:rPr>
      </w:pPr>
      <w:r w:rsidRPr="00CB1F24">
        <w:rPr>
          <w:lang w:val="en-US"/>
        </w:rPr>
        <w:t>C01A Digoxin</w:t>
      </w:r>
    </w:p>
    <w:p w:rsidR="00CB1F24" w:rsidRPr="00CB1F24" w:rsidRDefault="00CB1F24" w:rsidP="00CB1F24">
      <w:pPr>
        <w:autoSpaceDE w:val="0"/>
        <w:autoSpaceDN w:val="0"/>
        <w:adjustRightInd w:val="0"/>
        <w:rPr>
          <w:lang w:val="en-US"/>
        </w:rPr>
      </w:pPr>
      <w:r w:rsidRPr="00CB1F24">
        <w:rPr>
          <w:lang w:val="en-US"/>
        </w:rPr>
        <w:t>C01D Angina midler</w:t>
      </w:r>
    </w:p>
    <w:p w:rsidR="00CB1F24" w:rsidRPr="00CB1F24" w:rsidRDefault="00CB1F24" w:rsidP="00CB1F24">
      <w:pPr>
        <w:autoSpaceDE w:val="0"/>
        <w:autoSpaceDN w:val="0"/>
        <w:adjustRightInd w:val="0"/>
      </w:pPr>
      <w:r w:rsidRPr="00CB1F24">
        <w:t>C08 calcium kanal blokkere</w:t>
      </w:r>
    </w:p>
    <w:p w:rsidR="00CB1F24" w:rsidRPr="00CB1F24" w:rsidRDefault="00CB1F24" w:rsidP="00CB1F24">
      <w:pPr>
        <w:autoSpaceDE w:val="0"/>
        <w:autoSpaceDN w:val="0"/>
        <w:adjustRightInd w:val="0"/>
      </w:pPr>
      <w:r w:rsidRPr="00CB1F24">
        <w:t>C07 beta-blokkere</w:t>
      </w:r>
    </w:p>
    <w:p w:rsidR="00CB1F24" w:rsidRPr="00CB1F24" w:rsidRDefault="00CB1F24" w:rsidP="00CB1F24">
      <w:pPr>
        <w:autoSpaceDE w:val="0"/>
        <w:autoSpaceDN w:val="0"/>
        <w:adjustRightInd w:val="0"/>
      </w:pPr>
      <w:r w:rsidRPr="00CB1F24">
        <w:t>C03 diuretika</w:t>
      </w:r>
    </w:p>
    <w:p w:rsidR="00CB1F24" w:rsidRPr="00CB1F24" w:rsidRDefault="00CB1F24" w:rsidP="00CB1F24">
      <w:pPr>
        <w:autoSpaceDE w:val="0"/>
        <w:autoSpaceDN w:val="0"/>
        <w:adjustRightInd w:val="0"/>
      </w:pPr>
      <w:r w:rsidRPr="00CB1F24">
        <w:t>C09A ACE-hæmmere</w:t>
      </w:r>
    </w:p>
    <w:p w:rsidR="00CB1F24" w:rsidRPr="00CB1F24" w:rsidRDefault="00CB1F24" w:rsidP="00CB1F24">
      <w:pPr>
        <w:autoSpaceDE w:val="0"/>
        <w:autoSpaceDN w:val="0"/>
        <w:adjustRightInd w:val="0"/>
      </w:pPr>
      <w:r w:rsidRPr="00CB1F24">
        <w:t>C09C Angiotensin II antagonister</w:t>
      </w:r>
    </w:p>
    <w:p w:rsidR="00CB1F24" w:rsidRPr="00CB1F24" w:rsidRDefault="00CB1F24" w:rsidP="00CB1F24">
      <w:pPr>
        <w:autoSpaceDE w:val="0"/>
        <w:autoSpaceDN w:val="0"/>
        <w:adjustRightInd w:val="0"/>
      </w:pPr>
      <w:r w:rsidRPr="00CB1F24">
        <w:t>B01 antitrombotiske midler</w:t>
      </w:r>
    </w:p>
    <w:p w:rsidR="00CB1F24" w:rsidRPr="00CB1F24" w:rsidRDefault="00CB1F24" w:rsidP="00CB1F24">
      <w:pPr>
        <w:autoSpaceDE w:val="0"/>
        <w:autoSpaceDN w:val="0"/>
        <w:adjustRightInd w:val="0"/>
      </w:pPr>
      <w:r w:rsidRPr="00CB1F24">
        <w:t>R03AC 0g R03CC KOL- behandling</w:t>
      </w:r>
    </w:p>
    <w:p w:rsidR="00CB1F24" w:rsidRPr="00CB1F24" w:rsidRDefault="00CB1F24" w:rsidP="00CB1F24">
      <w:pPr>
        <w:autoSpaceDE w:val="0"/>
        <w:autoSpaceDN w:val="0"/>
        <w:adjustRightInd w:val="0"/>
        <w:rPr>
          <w:lang w:val="en-US"/>
        </w:rPr>
      </w:pPr>
      <w:r w:rsidRPr="00CB1F24">
        <w:rPr>
          <w:lang w:val="en-US"/>
        </w:rPr>
        <w:t>A10B Diabetes medicin</w:t>
      </w:r>
    </w:p>
    <w:p w:rsidR="00CB1F24" w:rsidRPr="00CB1F24" w:rsidRDefault="00CB1F24" w:rsidP="00CB1F24">
      <w:pPr>
        <w:autoSpaceDE w:val="0"/>
        <w:autoSpaceDN w:val="0"/>
        <w:adjustRightInd w:val="0"/>
        <w:rPr>
          <w:lang w:val="en-US"/>
        </w:rPr>
      </w:pPr>
      <w:r w:rsidRPr="00CB1F24">
        <w:rPr>
          <w:lang w:val="en-US"/>
        </w:rPr>
        <w:t>A10A insulin</w:t>
      </w:r>
    </w:p>
    <w:p w:rsidR="00CB1F24" w:rsidRPr="00CB1F24" w:rsidRDefault="00CB1F24" w:rsidP="00CB1F24">
      <w:pPr>
        <w:autoSpaceDE w:val="0"/>
        <w:autoSpaceDN w:val="0"/>
        <w:adjustRightInd w:val="0"/>
        <w:rPr>
          <w:lang w:val="en-US"/>
        </w:rPr>
      </w:pPr>
      <w:r w:rsidRPr="00CB1F24">
        <w:rPr>
          <w:lang w:val="en-US"/>
        </w:rPr>
        <w:t>H02AB corticosteroider</w:t>
      </w:r>
    </w:p>
    <w:p w:rsidR="00CB1F24" w:rsidRPr="00CB1F24" w:rsidRDefault="00CB1F24" w:rsidP="00CB1F24">
      <w:pPr>
        <w:autoSpaceDE w:val="0"/>
        <w:autoSpaceDN w:val="0"/>
        <w:adjustRightInd w:val="0"/>
      </w:pPr>
      <w:r w:rsidRPr="00CB1F24">
        <w:t>N02 og N07BC Analgetika + Morfin</w:t>
      </w:r>
    </w:p>
    <w:p w:rsidR="00CB1F24" w:rsidRPr="00CB1F24" w:rsidRDefault="00CB1F24" w:rsidP="00CB1F24">
      <w:pPr>
        <w:autoSpaceDE w:val="0"/>
        <w:autoSpaceDN w:val="0"/>
        <w:adjustRightInd w:val="0"/>
      </w:pPr>
      <w:r w:rsidRPr="00CB1F24">
        <w:t>N01 Anæstetika</w:t>
      </w:r>
    </w:p>
    <w:p w:rsidR="00CB1F24" w:rsidRPr="00CB1F24" w:rsidRDefault="00CB1F24" w:rsidP="00CB1F24">
      <w:pPr>
        <w:autoSpaceDE w:val="0"/>
        <w:autoSpaceDN w:val="0"/>
        <w:adjustRightInd w:val="0"/>
      </w:pPr>
      <w:r w:rsidRPr="00CB1F24">
        <w:t>L01 Kemoterapi</w:t>
      </w:r>
    </w:p>
    <w:p w:rsidR="00CB1F24" w:rsidRPr="00CB1F24" w:rsidRDefault="00CB1F24" w:rsidP="00CB1F24">
      <w:pPr>
        <w:autoSpaceDE w:val="0"/>
        <w:autoSpaceDN w:val="0"/>
        <w:adjustRightInd w:val="0"/>
      </w:pPr>
      <w:r w:rsidRPr="00CB1F24">
        <w:t>L04 Immunsupprimerende midler</w:t>
      </w:r>
    </w:p>
    <w:p w:rsidR="00CB1F24" w:rsidRPr="00CB1F24" w:rsidRDefault="00CB1F24" w:rsidP="00CB1F24">
      <w:pPr>
        <w:autoSpaceDE w:val="0"/>
        <w:autoSpaceDN w:val="0"/>
        <w:adjustRightInd w:val="0"/>
      </w:pPr>
      <w:r w:rsidRPr="00CB1F24">
        <w:t>M01C DMARD</w:t>
      </w: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%macro lmdb;</w:t>
      </w:r>
    </w:p>
    <w:p w:rsidR="00CB1F24" w:rsidRPr="00CB1F24" w:rsidRDefault="00CB1F24" w:rsidP="00CB1F24">
      <w:pPr>
        <w:autoSpaceDE w:val="0"/>
        <w:autoSpaceDN w:val="0"/>
        <w:adjustRightInd w:val="0"/>
      </w:pPr>
      <w:r w:rsidRPr="00CB1F24">
        <w:t>data lmdb;</w:t>
      </w:r>
    </w:p>
    <w:p w:rsidR="00CB1F24" w:rsidRPr="00CB1F24" w:rsidRDefault="00CB1F24" w:rsidP="00CB1F24">
      <w:pPr>
        <w:autoSpaceDE w:val="0"/>
        <w:autoSpaceDN w:val="0"/>
        <w:adjustRightInd w:val="0"/>
      </w:pPr>
      <w:r w:rsidRPr="00CB1F24">
        <w:t xml:space="preserve"> set %do i=1995 %to 2012; lmdb.lmdb&amp;i (keep=pnr vnr eksd korr atc strnum apk packsize) %end;;</w:t>
      </w:r>
    </w:p>
    <w:p w:rsidR="00CB1F24" w:rsidRPr="00CB1F24" w:rsidRDefault="00CB1F24" w:rsidP="00CB1F24">
      <w:pPr>
        <w:autoSpaceDE w:val="0"/>
        <w:autoSpaceDN w:val="0"/>
        <w:adjustRightInd w:val="0"/>
        <w:rPr>
          <w:lang w:val="en-US"/>
        </w:rPr>
      </w:pPr>
      <w:r w:rsidRPr="00CB1F24">
        <w:t xml:space="preserve"> </w:t>
      </w:r>
      <w:r w:rsidRPr="00CB1F24">
        <w:rPr>
          <w:lang w:val="en-US"/>
        </w:rPr>
        <w:t xml:space="preserve">if substr(atc,1,4) in ('M01A','C01A','C01D','C09A','C09C','M01C')  </w:t>
      </w:r>
    </w:p>
    <w:p w:rsidR="00CB1F24" w:rsidRPr="00CB1F24" w:rsidRDefault="00CB1F24" w:rsidP="00CB1F24">
      <w:pPr>
        <w:autoSpaceDE w:val="0"/>
        <w:autoSpaceDN w:val="0"/>
        <w:adjustRightInd w:val="0"/>
        <w:rPr>
          <w:lang w:val="en-US"/>
        </w:rPr>
      </w:pPr>
      <w:r w:rsidRPr="00CB1F24">
        <w:rPr>
          <w:lang w:val="en-US"/>
        </w:rPr>
        <w:t xml:space="preserve"> or substr(atc,1,3) in ('C08','C07','C10','C03','B01','R03','A10','H02','N02','N01','N07','L01','L04');</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r w:rsidRPr="00CB1F24">
        <w:t>%mend;</w:t>
      </w:r>
    </w:p>
    <w:p w:rsidR="00CB1F24" w:rsidRPr="00CB1F24" w:rsidRDefault="00CB1F24" w:rsidP="00CB1F24">
      <w:pPr>
        <w:autoSpaceDE w:val="0"/>
        <w:autoSpaceDN w:val="0"/>
        <w:adjustRightInd w:val="0"/>
      </w:pPr>
      <w:r w:rsidRPr="00CB1F24">
        <w:t>%lmdb;</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Udvælger relevante population*/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rPr>
          <w:lang w:val="en-US"/>
        </w:rPr>
      </w:pPr>
      <w:r w:rsidRPr="00CB1F24">
        <w:rPr>
          <w:lang w:val="en-US"/>
        </w:rPr>
        <w:t>proc sort data=lmdb; by pnr; run;</w:t>
      </w:r>
    </w:p>
    <w:p w:rsidR="00CB1F24" w:rsidRPr="00CB1F24" w:rsidRDefault="00CB1F24" w:rsidP="00CB1F24">
      <w:pPr>
        <w:autoSpaceDE w:val="0"/>
        <w:autoSpaceDN w:val="0"/>
        <w:adjustRightInd w:val="0"/>
        <w:rPr>
          <w:lang w:val="en-US"/>
        </w:rPr>
      </w:pPr>
      <w:r w:rsidRPr="00CB1F24">
        <w:rPr>
          <w:lang w:val="en-US"/>
        </w:rPr>
        <w:t>data lmdb; merge lmdb (in=data2) pnr (in=data); by pnr;</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lastRenderedPageBreak/>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/****Macro til korrektion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%macro korriger(vi,vu);</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proc sort data = &amp;vi;</w:t>
      </w:r>
    </w:p>
    <w:p w:rsidR="00CB1F24" w:rsidRPr="00CB1F24" w:rsidRDefault="00CB1F24" w:rsidP="00CB1F24">
      <w:pPr>
        <w:autoSpaceDE w:val="0"/>
        <w:autoSpaceDN w:val="0"/>
        <w:adjustRightInd w:val="0"/>
      </w:pPr>
      <w:r w:rsidRPr="00CB1F24">
        <w:t>by pnr vnr descending eksd descending korr;</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&amp;vu(drop = slet_apk korr);</w:t>
      </w:r>
    </w:p>
    <w:p w:rsidR="00CB1F24" w:rsidRPr="00CB1F24" w:rsidRDefault="00CB1F24" w:rsidP="00CB1F24">
      <w:pPr>
        <w:autoSpaceDE w:val="0"/>
        <w:autoSpaceDN w:val="0"/>
        <w:adjustRightInd w:val="0"/>
      </w:pPr>
      <w:r w:rsidRPr="00CB1F24">
        <w:t>set &amp;vi;</w:t>
      </w:r>
    </w:p>
    <w:p w:rsidR="00CB1F24" w:rsidRPr="00CB1F24" w:rsidRDefault="00CB1F24" w:rsidP="00CB1F24">
      <w:pPr>
        <w:autoSpaceDE w:val="0"/>
        <w:autoSpaceDN w:val="0"/>
        <w:adjustRightInd w:val="0"/>
      </w:pPr>
      <w:r w:rsidRPr="00CB1F24">
        <w:t>retain slet_apk;</w:t>
      </w:r>
    </w:p>
    <w:p w:rsidR="00CB1F24" w:rsidRPr="00CB1F24" w:rsidRDefault="00CB1F24" w:rsidP="00CB1F24">
      <w:pPr>
        <w:autoSpaceDE w:val="0"/>
        <w:autoSpaceDN w:val="0"/>
        <w:adjustRightInd w:val="0"/>
        <w:rPr>
          <w:lang w:val="en-US"/>
        </w:rPr>
      </w:pPr>
      <w:r w:rsidRPr="00CB1F24">
        <w:rPr>
          <w:lang w:val="en-US"/>
        </w:rPr>
        <w:t>by pnr vnr;</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ab/>
        <w:t>if first.vnr then slet_apk = 0;</w:t>
      </w:r>
    </w:p>
    <w:p w:rsidR="00CB1F24" w:rsidRPr="00CB1F24" w:rsidRDefault="00CB1F24" w:rsidP="00CB1F24">
      <w:pPr>
        <w:autoSpaceDE w:val="0"/>
        <w:autoSpaceDN w:val="0"/>
        <w:adjustRightInd w:val="0"/>
        <w:rPr>
          <w:lang w:val="en-US"/>
        </w:rPr>
      </w:pPr>
      <w:r w:rsidRPr="00CB1F24">
        <w:rPr>
          <w:lang w:val="en-US"/>
        </w:rPr>
        <w:tab/>
        <w:t>if korr = '1' then do;</w:t>
      </w:r>
    </w:p>
    <w:p w:rsidR="00CB1F24" w:rsidRPr="00CB1F24" w:rsidRDefault="00CB1F24" w:rsidP="00CB1F24">
      <w:pPr>
        <w:autoSpaceDE w:val="0"/>
        <w:autoSpaceDN w:val="0"/>
        <w:adjustRightInd w:val="0"/>
      </w:pPr>
      <w:r w:rsidRPr="00CB1F24">
        <w:rPr>
          <w:lang w:val="en-US"/>
        </w:rPr>
        <w:tab/>
      </w:r>
      <w:r w:rsidRPr="00CB1F24">
        <w:rPr>
          <w:lang w:val="en-US"/>
        </w:rPr>
        <w:tab/>
      </w:r>
      <w:r w:rsidRPr="00CB1F24">
        <w:t>slet_apk = slet_apk + apk;</w:t>
      </w:r>
    </w:p>
    <w:p w:rsidR="00CB1F24" w:rsidRPr="00CB1F24" w:rsidRDefault="00CB1F24" w:rsidP="00CB1F24">
      <w:pPr>
        <w:autoSpaceDE w:val="0"/>
        <w:autoSpaceDN w:val="0"/>
        <w:adjustRightInd w:val="0"/>
        <w:rPr>
          <w:lang w:val="en-US"/>
        </w:rPr>
      </w:pPr>
      <w:r w:rsidRPr="00CB1F24">
        <w:tab/>
      </w:r>
      <w:r w:rsidRPr="00CB1F24">
        <w:tab/>
      </w:r>
      <w:r w:rsidRPr="00CB1F24">
        <w:rPr>
          <w:lang w:val="en-US"/>
        </w:rPr>
        <w:t>delete;</w:t>
      </w:r>
    </w:p>
    <w:p w:rsidR="00CB1F24" w:rsidRPr="00CB1F24" w:rsidRDefault="00CB1F24" w:rsidP="00CB1F24">
      <w:pPr>
        <w:autoSpaceDE w:val="0"/>
        <w:autoSpaceDN w:val="0"/>
        <w:adjustRightInd w:val="0"/>
        <w:rPr>
          <w:lang w:val="en-US"/>
        </w:rPr>
      </w:pPr>
      <w:r w:rsidRPr="00CB1F24">
        <w:rPr>
          <w:lang w:val="en-US"/>
        </w:rPr>
        <w:tab/>
        <w:t>end;</w:t>
      </w:r>
    </w:p>
    <w:p w:rsidR="00CB1F24" w:rsidRPr="00CB1F24" w:rsidRDefault="00CB1F24" w:rsidP="00CB1F24">
      <w:pPr>
        <w:autoSpaceDE w:val="0"/>
        <w:autoSpaceDN w:val="0"/>
        <w:adjustRightInd w:val="0"/>
        <w:rPr>
          <w:lang w:val="en-US"/>
        </w:rPr>
      </w:pPr>
      <w:r w:rsidRPr="00CB1F24">
        <w:rPr>
          <w:lang w:val="en-US"/>
        </w:rPr>
        <w:tab/>
        <w:t>if korr = '0' and slet_apk = apk then do;</w:t>
      </w:r>
    </w:p>
    <w:p w:rsidR="00CB1F24" w:rsidRPr="00CB1F24" w:rsidRDefault="00CB1F24" w:rsidP="00CB1F24">
      <w:pPr>
        <w:autoSpaceDE w:val="0"/>
        <w:autoSpaceDN w:val="0"/>
        <w:adjustRightInd w:val="0"/>
      </w:pPr>
      <w:r w:rsidRPr="00CB1F24">
        <w:rPr>
          <w:lang w:val="en-US"/>
        </w:rPr>
        <w:tab/>
      </w:r>
      <w:r w:rsidRPr="00CB1F24">
        <w:rPr>
          <w:lang w:val="en-US"/>
        </w:rPr>
        <w:tab/>
      </w:r>
      <w:r w:rsidRPr="00CB1F24">
        <w:t>slet_apk = 0;</w:t>
      </w:r>
    </w:p>
    <w:p w:rsidR="00CB1F24" w:rsidRPr="00CB1F24" w:rsidRDefault="00CB1F24" w:rsidP="00CB1F24">
      <w:pPr>
        <w:autoSpaceDE w:val="0"/>
        <w:autoSpaceDN w:val="0"/>
        <w:adjustRightInd w:val="0"/>
      </w:pPr>
      <w:r w:rsidRPr="00CB1F24">
        <w:tab/>
      </w:r>
      <w:r w:rsidRPr="00CB1F24">
        <w:tab/>
        <w:t>delete;</w:t>
      </w:r>
    </w:p>
    <w:p w:rsidR="00CB1F24" w:rsidRPr="00CB1F24" w:rsidRDefault="00CB1F24" w:rsidP="00CB1F24">
      <w:pPr>
        <w:autoSpaceDE w:val="0"/>
        <w:autoSpaceDN w:val="0"/>
        <w:adjustRightInd w:val="0"/>
      </w:pPr>
      <w:r w:rsidRPr="00CB1F24">
        <w:tab/>
        <w:t>end;</w:t>
      </w:r>
    </w:p>
    <w:p w:rsidR="00CB1F24" w:rsidRPr="00CB1F24" w:rsidRDefault="00CB1F24" w:rsidP="00CB1F24">
      <w:pPr>
        <w:autoSpaceDE w:val="0"/>
        <w:autoSpaceDN w:val="0"/>
        <w:adjustRightInd w:val="0"/>
      </w:pPr>
      <w:r w:rsidRPr="00CB1F24">
        <w:tab/>
        <w:t>if korr = '0' and slet_apk &gt; apk then do;</w:t>
      </w:r>
    </w:p>
    <w:p w:rsidR="00CB1F24" w:rsidRPr="00CB1F24" w:rsidRDefault="00CB1F24" w:rsidP="00CB1F24">
      <w:pPr>
        <w:autoSpaceDE w:val="0"/>
        <w:autoSpaceDN w:val="0"/>
        <w:adjustRightInd w:val="0"/>
      </w:pPr>
      <w:r w:rsidRPr="00CB1F24">
        <w:tab/>
      </w:r>
      <w:r w:rsidRPr="00CB1F24">
        <w:tab/>
        <w:t>slet_apk = slet_apk - apk;</w:t>
      </w:r>
    </w:p>
    <w:p w:rsidR="00CB1F24" w:rsidRPr="00CB1F24" w:rsidRDefault="00CB1F24" w:rsidP="00CB1F24">
      <w:pPr>
        <w:autoSpaceDE w:val="0"/>
        <w:autoSpaceDN w:val="0"/>
        <w:adjustRightInd w:val="0"/>
      </w:pPr>
      <w:r w:rsidRPr="00CB1F24">
        <w:tab/>
      </w:r>
      <w:r w:rsidRPr="00CB1F24">
        <w:tab/>
        <w:t>delete;</w:t>
      </w:r>
    </w:p>
    <w:p w:rsidR="00CB1F24" w:rsidRPr="00CB1F24" w:rsidRDefault="00CB1F24" w:rsidP="00CB1F24">
      <w:pPr>
        <w:autoSpaceDE w:val="0"/>
        <w:autoSpaceDN w:val="0"/>
        <w:adjustRightInd w:val="0"/>
        <w:rPr>
          <w:lang w:val="en-US"/>
        </w:rPr>
      </w:pPr>
      <w:r w:rsidRPr="00CB1F24">
        <w:tab/>
      </w:r>
      <w:r w:rsidRPr="00CB1F24">
        <w:rPr>
          <w:lang w:val="en-US"/>
        </w:rPr>
        <w:t>end;</w:t>
      </w:r>
    </w:p>
    <w:p w:rsidR="00CB1F24" w:rsidRPr="00CB1F24" w:rsidRDefault="00CB1F24" w:rsidP="00CB1F24">
      <w:pPr>
        <w:autoSpaceDE w:val="0"/>
        <w:autoSpaceDN w:val="0"/>
        <w:adjustRightInd w:val="0"/>
        <w:rPr>
          <w:lang w:val="en-US"/>
        </w:rPr>
      </w:pPr>
      <w:r w:rsidRPr="00CB1F24">
        <w:rPr>
          <w:lang w:val="en-US"/>
        </w:rPr>
        <w:tab/>
        <w:t>if korr = '0' and slet_apk &lt; apk then do;</w:t>
      </w:r>
    </w:p>
    <w:p w:rsidR="00CB1F24" w:rsidRPr="00CB1F24" w:rsidRDefault="00CB1F24" w:rsidP="00CB1F24">
      <w:pPr>
        <w:autoSpaceDE w:val="0"/>
        <w:autoSpaceDN w:val="0"/>
        <w:adjustRightInd w:val="0"/>
      </w:pPr>
      <w:r w:rsidRPr="00CB1F24">
        <w:rPr>
          <w:lang w:val="en-US"/>
        </w:rPr>
        <w:tab/>
      </w:r>
      <w:r w:rsidRPr="00CB1F24">
        <w:rPr>
          <w:lang w:val="en-US"/>
        </w:rPr>
        <w:tab/>
      </w:r>
      <w:r w:rsidRPr="00CB1F24">
        <w:t>apk = apk - slet_apk;</w:t>
      </w:r>
    </w:p>
    <w:p w:rsidR="00CB1F24" w:rsidRPr="00CB1F24" w:rsidRDefault="00CB1F24" w:rsidP="00CB1F24">
      <w:pPr>
        <w:autoSpaceDE w:val="0"/>
        <w:autoSpaceDN w:val="0"/>
        <w:adjustRightInd w:val="0"/>
      </w:pPr>
      <w:r w:rsidRPr="00CB1F24">
        <w:tab/>
      </w:r>
      <w:r w:rsidRPr="00CB1F24">
        <w:tab/>
        <w:t>slet_apk = 0;</w:t>
      </w:r>
    </w:p>
    <w:p w:rsidR="00CB1F24" w:rsidRPr="00CB1F24" w:rsidRDefault="00CB1F24" w:rsidP="00CB1F24">
      <w:pPr>
        <w:autoSpaceDE w:val="0"/>
        <w:autoSpaceDN w:val="0"/>
        <w:adjustRightInd w:val="0"/>
      </w:pPr>
      <w:r w:rsidRPr="00CB1F24">
        <w:tab/>
        <w:t>end;</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%mend;</w:t>
      </w:r>
    </w:p>
    <w:p w:rsidR="00CB1F24" w:rsidRPr="00CB1F24" w:rsidRDefault="00CB1F24" w:rsidP="00CB1F24">
      <w:pPr>
        <w:autoSpaceDE w:val="0"/>
        <w:autoSpaceDN w:val="0"/>
        <w:adjustRightInd w:val="0"/>
      </w:pPr>
      <w:r w:rsidRPr="00CB1F24">
        <w:t>%korriger (lmdb,lmdb);</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k.lmdb; set lmdb (keep=pnr vnr eksd atc strnum apk packsize);</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  POP ***********************************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Indeholder data fra POP </w:t>
      </w:r>
    </w:p>
    <w:p w:rsidR="00CB1F24" w:rsidRPr="00CB1F24" w:rsidRDefault="00CB1F24" w:rsidP="00CB1F24">
      <w:pPr>
        <w:autoSpaceDE w:val="0"/>
        <w:autoSpaceDN w:val="0"/>
        <w:adjustRightInd w:val="0"/>
      </w:pPr>
      <w:r w:rsidRPr="00CB1F24">
        <w:t xml:space="preserve">og </w:t>
      </w:r>
    </w:p>
    <w:p w:rsidR="00CB1F24" w:rsidRPr="00CB1F24" w:rsidRDefault="00CB1F24" w:rsidP="00CB1F24">
      <w:pPr>
        <w:autoSpaceDE w:val="0"/>
        <w:autoSpaceDN w:val="0"/>
        <w:adjustRightInd w:val="0"/>
      </w:pPr>
      <w:r w:rsidRPr="00CB1F24">
        <w:t>seneste udvandring samt første indvandring</w:t>
      </w:r>
    </w:p>
    <w:p w:rsidR="00CB1F24" w:rsidRPr="00CB1F24" w:rsidRDefault="00CB1F24" w:rsidP="00CB1F24">
      <w:pPr>
        <w:autoSpaceDE w:val="0"/>
        <w:autoSpaceDN w:val="0"/>
        <w:adjustRightInd w:val="0"/>
      </w:pPr>
      <w:r w:rsidRPr="00CB1F24">
        <w:t>Seneste uddannelse og dato for denne</w:t>
      </w:r>
    </w:p>
    <w:p w:rsidR="00CB1F24" w:rsidRPr="00CB1F24" w:rsidRDefault="00CB1F24" w:rsidP="00CB1F24">
      <w:pPr>
        <w:autoSpaceDE w:val="0"/>
        <w:autoSpaceDN w:val="0"/>
        <w:adjustRightInd w:val="0"/>
      </w:pPr>
      <w:r w:rsidRPr="00CB1F24">
        <w:t>Første år hvor pt er kendt i cpr (fain bef)</w:t>
      </w:r>
    </w:p>
    <w:p w:rsidR="00CB1F24" w:rsidRPr="00CB1F24" w:rsidRDefault="00CB1F24" w:rsidP="00CB1F24">
      <w:pPr>
        <w:autoSpaceDE w:val="0"/>
        <w:autoSpaceDN w:val="0"/>
        <w:adjustRightInd w:val="0"/>
      </w:pPr>
      <w:r w:rsidRPr="00CB1F24">
        <w:t>Dansker/indvandrer/efterkommer - og oprindelsesland</w:t>
      </w:r>
    </w:p>
    <w:p w:rsidR="00CB1F24" w:rsidRPr="00CB1F24" w:rsidRDefault="00CB1F24" w:rsidP="00CB1F24">
      <w:pPr>
        <w:autoSpaceDE w:val="0"/>
        <w:autoSpaceDN w:val="0"/>
        <w:adjustRightInd w:val="0"/>
      </w:pPr>
      <w:r w:rsidRPr="00CB1F24">
        <w:t>samt type og check af cpr-nummer</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rPr>
          <w:lang w:val="en-US"/>
        </w:rPr>
      </w:pPr>
      <w:r w:rsidRPr="00CB1F24">
        <w:rPr>
          <w:lang w:val="en-US"/>
        </w:rPr>
        <w:lastRenderedPageBreak/>
        <w:t>**************************************************************/</w:t>
      </w:r>
    </w:p>
    <w:p w:rsidR="00CB1F24" w:rsidRPr="00CB1F24" w:rsidRDefault="00CB1F24" w:rsidP="00CB1F24">
      <w:pPr>
        <w:autoSpaceDE w:val="0"/>
        <w:autoSpaceDN w:val="0"/>
        <w:adjustRightInd w:val="0"/>
        <w:rPr>
          <w:lang w:val="en-US"/>
        </w:rPr>
      </w:pPr>
      <w:r w:rsidRPr="00CB1F24">
        <w:rPr>
          <w:lang w:val="en-US"/>
        </w:rPr>
        <w:t xml:space="preserve">data pop; set pop.pop; </w:t>
      </w:r>
    </w:p>
    <w:p w:rsidR="00CB1F24" w:rsidRPr="00CB1F24" w:rsidRDefault="00CB1F24" w:rsidP="00CB1F24">
      <w:pPr>
        <w:autoSpaceDE w:val="0"/>
        <w:autoSpaceDN w:val="0"/>
        <w:adjustRightInd w:val="0"/>
        <w:rPr>
          <w:lang w:val="en-US"/>
        </w:rPr>
      </w:pPr>
      <w:r w:rsidRPr="00CB1F24">
        <w:rPr>
          <w:lang w:val="en-US"/>
        </w:rPr>
        <w:t xml:space="preserve">  fdato=mdy(month(fdato),15,year(fdato));</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*Første indvandring og seneste udvandring fra DK;</w:t>
      </w:r>
    </w:p>
    <w:p w:rsidR="00CB1F24" w:rsidRPr="00CB1F24" w:rsidRDefault="00CB1F24" w:rsidP="00CB1F24">
      <w:pPr>
        <w:autoSpaceDE w:val="0"/>
        <w:autoSpaceDN w:val="0"/>
        <w:adjustRightInd w:val="0"/>
      </w:pPr>
      <w:r w:rsidRPr="00CB1F24">
        <w:t>data vandring_ind; set dst.vnds2012;</w:t>
      </w:r>
    </w:p>
    <w:p w:rsidR="00CB1F24" w:rsidRPr="00CB1F24" w:rsidRDefault="00CB1F24" w:rsidP="00CB1F24">
      <w:pPr>
        <w:autoSpaceDE w:val="0"/>
        <w:autoSpaceDN w:val="0"/>
        <w:adjustRightInd w:val="0"/>
      </w:pPr>
      <w:r w:rsidRPr="00CB1F24">
        <w:t xml:space="preserve"> where indud='1';</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r w:rsidRPr="00CB1F24">
        <w:t>proc sort data=vandring_ind; by pnr haend_dato;</w:t>
      </w:r>
    </w:p>
    <w:p w:rsidR="00CB1F24" w:rsidRPr="00CB1F24" w:rsidRDefault="00CB1F24" w:rsidP="00CB1F24">
      <w:pPr>
        <w:autoSpaceDE w:val="0"/>
        <w:autoSpaceDN w:val="0"/>
        <w:adjustRightInd w:val="0"/>
      </w:pPr>
      <w:r w:rsidRPr="00CB1F24">
        <w:t>data vandring_ind; set vandring_ind;</w:t>
      </w:r>
    </w:p>
    <w:p w:rsidR="00CB1F24" w:rsidRPr="00CB1F24" w:rsidRDefault="00CB1F24" w:rsidP="00CB1F24">
      <w:pPr>
        <w:autoSpaceDE w:val="0"/>
        <w:autoSpaceDN w:val="0"/>
        <w:adjustRightInd w:val="0"/>
        <w:rPr>
          <w:lang w:val="en-US"/>
        </w:rPr>
      </w:pPr>
      <w:r w:rsidRPr="00CB1F24">
        <w:t xml:space="preserve"> </w:t>
      </w:r>
      <w:r w:rsidRPr="00CB1F24">
        <w:rPr>
          <w:lang w:val="en-US"/>
        </w:rPr>
        <w:t>retain first_ind last_ind;</w:t>
      </w:r>
    </w:p>
    <w:p w:rsidR="00CB1F24" w:rsidRPr="00CB1F24" w:rsidRDefault="00CB1F24" w:rsidP="00CB1F24">
      <w:pPr>
        <w:autoSpaceDE w:val="0"/>
        <w:autoSpaceDN w:val="0"/>
        <w:adjustRightInd w:val="0"/>
        <w:rPr>
          <w:lang w:val="en-US"/>
        </w:rPr>
      </w:pPr>
      <w:r w:rsidRPr="00CB1F24">
        <w:rPr>
          <w:lang w:val="en-US"/>
        </w:rPr>
        <w:t xml:space="preserve"> by pnr;</w:t>
      </w:r>
    </w:p>
    <w:p w:rsidR="00CB1F24" w:rsidRPr="00CB1F24" w:rsidRDefault="00CB1F24" w:rsidP="00CB1F24">
      <w:pPr>
        <w:autoSpaceDE w:val="0"/>
        <w:autoSpaceDN w:val="0"/>
        <w:adjustRightInd w:val="0"/>
        <w:rPr>
          <w:lang w:val="en-US"/>
        </w:rPr>
      </w:pPr>
      <w:r w:rsidRPr="00CB1F24">
        <w:rPr>
          <w:lang w:val="en-US"/>
        </w:rPr>
        <w:t xml:space="preserve"> if first.pnr then </w:t>
      </w:r>
    </w:p>
    <w:p w:rsidR="00CB1F24" w:rsidRPr="00CB1F24" w:rsidRDefault="00CB1F24" w:rsidP="00CB1F24">
      <w:pPr>
        <w:autoSpaceDE w:val="0"/>
        <w:autoSpaceDN w:val="0"/>
        <w:adjustRightInd w:val="0"/>
        <w:rPr>
          <w:lang w:val="en-US"/>
        </w:rPr>
      </w:pPr>
      <w:r w:rsidRPr="00CB1F24">
        <w:rPr>
          <w:lang w:val="en-US"/>
        </w:rPr>
        <w:t xml:space="preserve">  do;</w:t>
      </w:r>
    </w:p>
    <w:p w:rsidR="00CB1F24" w:rsidRPr="00CB1F24" w:rsidRDefault="00CB1F24" w:rsidP="00CB1F24">
      <w:pPr>
        <w:autoSpaceDE w:val="0"/>
        <w:autoSpaceDN w:val="0"/>
        <w:adjustRightInd w:val="0"/>
        <w:rPr>
          <w:lang w:val="en-US"/>
        </w:rPr>
      </w:pPr>
      <w:r w:rsidRPr="00CB1F24">
        <w:rPr>
          <w:lang w:val="en-US"/>
        </w:rPr>
        <w:t xml:space="preserve">   first_ind=haend_dato; last_ind=.;</w:t>
      </w:r>
    </w:p>
    <w:p w:rsidR="00CB1F24" w:rsidRPr="00CB1F24" w:rsidRDefault="00CB1F24" w:rsidP="00CB1F24">
      <w:pPr>
        <w:autoSpaceDE w:val="0"/>
        <w:autoSpaceDN w:val="0"/>
        <w:adjustRightInd w:val="0"/>
        <w:rPr>
          <w:lang w:val="en-US"/>
        </w:rPr>
      </w:pPr>
      <w:r w:rsidRPr="00CB1F24">
        <w:rPr>
          <w:lang w:val="en-US"/>
        </w:rPr>
        <w:t xml:space="preserve">  end;</w:t>
      </w:r>
    </w:p>
    <w:p w:rsidR="00CB1F24" w:rsidRPr="00CB1F24" w:rsidRDefault="00CB1F24" w:rsidP="00CB1F24">
      <w:pPr>
        <w:autoSpaceDE w:val="0"/>
        <w:autoSpaceDN w:val="0"/>
        <w:adjustRightInd w:val="0"/>
        <w:rPr>
          <w:lang w:val="en-US"/>
        </w:rPr>
      </w:pPr>
      <w:r w:rsidRPr="00CB1F24">
        <w:rPr>
          <w:lang w:val="en-US"/>
        </w:rPr>
        <w:t xml:space="preserve"> if last.pnr then</w:t>
      </w:r>
    </w:p>
    <w:p w:rsidR="00CB1F24" w:rsidRPr="00CB1F24" w:rsidRDefault="00CB1F24" w:rsidP="00CB1F24">
      <w:pPr>
        <w:autoSpaceDE w:val="0"/>
        <w:autoSpaceDN w:val="0"/>
        <w:adjustRightInd w:val="0"/>
        <w:rPr>
          <w:lang w:val="en-US"/>
        </w:rPr>
      </w:pPr>
      <w:r w:rsidRPr="00CB1F24">
        <w:rPr>
          <w:lang w:val="en-US"/>
        </w:rPr>
        <w:t xml:space="preserve">  do;</w:t>
      </w:r>
    </w:p>
    <w:p w:rsidR="00CB1F24" w:rsidRPr="00CB1F24" w:rsidRDefault="00CB1F24" w:rsidP="00CB1F24">
      <w:pPr>
        <w:autoSpaceDE w:val="0"/>
        <w:autoSpaceDN w:val="0"/>
        <w:adjustRightInd w:val="0"/>
      </w:pPr>
      <w:r w:rsidRPr="00CB1F24">
        <w:rPr>
          <w:lang w:val="en-US"/>
        </w:rPr>
        <w:t xml:space="preserve">   </w:t>
      </w:r>
      <w:r w:rsidRPr="00CB1F24">
        <w:t>last_ind=haend_dato;</w:t>
      </w:r>
    </w:p>
    <w:p w:rsidR="00CB1F24" w:rsidRPr="00CB1F24" w:rsidRDefault="00CB1F24" w:rsidP="00CB1F24">
      <w:pPr>
        <w:autoSpaceDE w:val="0"/>
        <w:autoSpaceDN w:val="0"/>
        <w:adjustRightInd w:val="0"/>
      </w:pPr>
      <w:r w:rsidRPr="00CB1F24">
        <w:t xml:space="preserve">   output;</w:t>
      </w:r>
    </w:p>
    <w:p w:rsidR="00CB1F24" w:rsidRPr="00CB1F24" w:rsidRDefault="00CB1F24" w:rsidP="00CB1F24">
      <w:pPr>
        <w:autoSpaceDE w:val="0"/>
        <w:autoSpaceDN w:val="0"/>
        <w:adjustRightInd w:val="0"/>
      </w:pPr>
      <w:r w:rsidRPr="00CB1F24">
        <w:t xml:space="preserve">  end;</w:t>
      </w:r>
    </w:p>
    <w:p w:rsidR="00CB1F24" w:rsidRPr="00CB1F24" w:rsidRDefault="00CB1F24" w:rsidP="00CB1F24">
      <w:pPr>
        <w:autoSpaceDE w:val="0"/>
        <w:autoSpaceDN w:val="0"/>
        <w:adjustRightInd w:val="0"/>
      </w:pPr>
      <w:r w:rsidRPr="00CB1F24">
        <w:t xml:space="preserve"> drop indud;</w:t>
      </w:r>
    </w:p>
    <w:p w:rsidR="00CB1F24" w:rsidRPr="00CB1F24" w:rsidRDefault="00CB1F24" w:rsidP="00CB1F24">
      <w:pPr>
        <w:autoSpaceDE w:val="0"/>
        <w:autoSpaceDN w:val="0"/>
        <w:adjustRightInd w:val="0"/>
      </w:pPr>
      <w:r w:rsidRPr="00CB1F24">
        <w:t xml:space="preserve"> format last_ind first_ind date7.;</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vandring_ud; set dst.vnds2012;</w:t>
      </w:r>
    </w:p>
    <w:p w:rsidR="00CB1F24" w:rsidRPr="00CB1F24" w:rsidRDefault="00CB1F24" w:rsidP="00CB1F24">
      <w:pPr>
        <w:autoSpaceDE w:val="0"/>
        <w:autoSpaceDN w:val="0"/>
        <w:adjustRightInd w:val="0"/>
      </w:pPr>
      <w:r w:rsidRPr="00CB1F24">
        <w:t xml:space="preserve"> where indud='2';</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r w:rsidRPr="00CB1F24">
        <w:t>proc sort data=vandring_ud; by pnr haend_dato;</w:t>
      </w:r>
    </w:p>
    <w:p w:rsidR="00CB1F24" w:rsidRPr="00CB1F24" w:rsidRDefault="00CB1F24" w:rsidP="00CB1F24">
      <w:pPr>
        <w:autoSpaceDE w:val="0"/>
        <w:autoSpaceDN w:val="0"/>
        <w:adjustRightInd w:val="0"/>
      </w:pPr>
      <w:r w:rsidRPr="00CB1F24">
        <w:t>data vandring_ud; set vandring_ud;</w:t>
      </w:r>
    </w:p>
    <w:p w:rsidR="00CB1F24" w:rsidRPr="00CB1F24" w:rsidRDefault="00CB1F24" w:rsidP="00CB1F24">
      <w:pPr>
        <w:autoSpaceDE w:val="0"/>
        <w:autoSpaceDN w:val="0"/>
        <w:adjustRightInd w:val="0"/>
        <w:rPr>
          <w:lang w:val="en-US"/>
        </w:rPr>
      </w:pPr>
      <w:r w:rsidRPr="00CB1F24">
        <w:t xml:space="preserve"> </w:t>
      </w:r>
      <w:r w:rsidRPr="00CB1F24">
        <w:rPr>
          <w:lang w:val="en-US"/>
        </w:rPr>
        <w:t>retain first_ud last_ud;</w:t>
      </w:r>
    </w:p>
    <w:p w:rsidR="00CB1F24" w:rsidRPr="00CB1F24" w:rsidRDefault="00CB1F24" w:rsidP="00CB1F24">
      <w:pPr>
        <w:autoSpaceDE w:val="0"/>
        <w:autoSpaceDN w:val="0"/>
        <w:adjustRightInd w:val="0"/>
        <w:rPr>
          <w:lang w:val="en-US"/>
        </w:rPr>
      </w:pPr>
      <w:r w:rsidRPr="00CB1F24">
        <w:rPr>
          <w:lang w:val="en-US"/>
        </w:rPr>
        <w:t xml:space="preserve"> by pnr;</w:t>
      </w:r>
    </w:p>
    <w:p w:rsidR="00CB1F24" w:rsidRPr="00CB1F24" w:rsidRDefault="00CB1F24" w:rsidP="00CB1F24">
      <w:pPr>
        <w:autoSpaceDE w:val="0"/>
        <w:autoSpaceDN w:val="0"/>
        <w:adjustRightInd w:val="0"/>
        <w:rPr>
          <w:lang w:val="en-US"/>
        </w:rPr>
      </w:pPr>
      <w:r w:rsidRPr="00CB1F24">
        <w:rPr>
          <w:lang w:val="en-US"/>
        </w:rPr>
        <w:t xml:space="preserve"> if first.pnr then </w:t>
      </w:r>
    </w:p>
    <w:p w:rsidR="00CB1F24" w:rsidRPr="00CB1F24" w:rsidRDefault="00CB1F24" w:rsidP="00CB1F24">
      <w:pPr>
        <w:autoSpaceDE w:val="0"/>
        <w:autoSpaceDN w:val="0"/>
        <w:adjustRightInd w:val="0"/>
        <w:rPr>
          <w:lang w:val="en-US"/>
        </w:rPr>
      </w:pPr>
      <w:r w:rsidRPr="00CB1F24">
        <w:rPr>
          <w:lang w:val="en-US"/>
        </w:rPr>
        <w:t xml:space="preserve">  do;</w:t>
      </w:r>
    </w:p>
    <w:p w:rsidR="00CB1F24" w:rsidRPr="00CB1F24" w:rsidRDefault="00CB1F24" w:rsidP="00CB1F24">
      <w:pPr>
        <w:autoSpaceDE w:val="0"/>
        <w:autoSpaceDN w:val="0"/>
        <w:adjustRightInd w:val="0"/>
      </w:pPr>
      <w:r w:rsidRPr="00CB1F24">
        <w:rPr>
          <w:lang w:val="en-US"/>
        </w:rPr>
        <w:t xml:space="preserve">   </w:t>
      </w:r>
      <w:r w:rsidRPr="00CB1F24">
        <w:t>first_ud=haend_dato; last_ud=.;</w:t>
      </w:r>
    </w:p>
    <w:p w:rsidR="00CB1F24" w:rsidRPr="00CB1F24" w:rsidRDefault="00CB1F24" w:rsidP="00CB1F24">
      <w:pPr>
        <w:autoSpaceDE w:val="0"/>
        <w:autoSpaceDN w:val="0"/>
        <w:adjustRightInd w:val="0"/>
        <w:rPr>
          <w:lang w:val="en-US"/>
        </w:rPr>
      </w:pPr>
      <w:r w:rsidRPr="00CB1F24">
        <w:t xml:space="preserve">  </w:t>
      </w:r>
      <w:r w:rsidRPr="00CB1F24">
        <w:rPr>
          <w:lang w:val="en-US"/>
        </w:rPr>
        <w:t>end;</w:t>
      </w:r>
    </w:p>
    <w:p w:rsidR="00CB1F24" w:rsidRPr="00CB1F24" w:rsidRDefault="00CB1F24" w:rsidP="00CB1F24">
      <w:pPr>
        <w:autoSpaceDE w:val="0"/>
        <w:autoSpaceDN w:val="0"/>
        <w:adjustRightInd w:val="0"/>
        <w:rPr>
          <w:lang w:val="en-US"/>
        </w:rPr>
      </w:pPr>
      <w:r w:rsidRPr="00CB1F24">
        <w:rPr>
          <w:lang w:val="en-US"/>
        </w:rPr>
        <w:t xml:space="preserve"> if last.pnr then</w:t>
      </w:r>
    </w:p>
    <w:p w:rsidR="00CB1F24" w:rsidRPr="00CB1F24" w:rsidRDefault="00CB1F24" w:rsidP="00CB1F24">
      <w:pPr>
        <w:autoSpaceDE w:val="0"/>
        <w:autoSpaceDN w:val="0"/>
        <w:adjustRightInd w:val="0"/>
        <w:rPr>
          <w:lang w:val="en-US"/>
        </w:rPr>
      </w:pPr>
      <w:r w:rsidRPr="00CB1F24">
        <w:rPr>
          <w:lang w:val="en-US"/>
        </w:rPr>
        <w:t xml:space="preserve">  do;</w:t>
      </w:r>
    </w:p>
    <w:p w:rsidR="00CB1F24" w:rsidRPr="00CB1F24" w:rsidRDefault="00CB1F24" w:rsidP="00CB1F24">
      <w:pPr>
        <w:autoSpaceDE w:val="0"/>
        <w:autoSpaceDN w:val="0"/>
        <w:adjustRightInd w:val="0"/>
      </w:pPr>
      <w:r w:rsidRPr="00CB1F24">
        <w:rPr>
          <w:lang w:val="en-US"/>
        </w:rPr>
        <w:t xml:space="preserve">   </w:t>
      </w:r>
      <w:r w:rsidRPr="00CB1F24">
        <w:t>last_ud=haend_dato;</w:t>
      </w:r>
    </w:p>
    <w:p w:rsidR="00CB1F24" w:rsidRPr="00CB1F24" w:rsidRDefault="00CB1F24" w:rsidP="00CB1F24">
      <w:pPr>
        <w:autoSpaceDE w:val="0"/>
        <w:autoSpaceDN w:val="0"/>
        <w:adjustRightInd w:val="0"/>
      </w:pPr>
      <w:r w:rsidRPr="00CB1F24">
        <w:t xml:space="preserve">   output;</w:t>
      </w:r>
    </w:p>
    <w:p w:rsidR="00CB1F24" w:rsidRPr="00CB1F24" w:rsidRDefault="00CB1F24" w:rsidP="00CB1F24">
      <w:pPr>
        <w:autoSpaceDE w:val="0"/>
        <w:autoSpaceDN w:val="0"/>
        <w:adjustRightInd w:val="0"/>
      </w:pPr>
      <w:r w:rsidRPr="00CB1F24">
        <w:t xml:space="preserve">  end;</w:t>
      </w:r>
    </w:p>
    <w:p w:rsidR="00CB1F24" w:rsidRPr="00CB1F24" w:rsidRDefault="00CB1F24" w:rsidP="00CB1F24">
      <w:pPr>
        <w:autoSpaceDE w:val="0"/>
        <w:autoSpaceDN w:val="0"/>
        <w:adjustRightInd w:val="0"/>
      </w:pPr>
      <w:r w:rsidRPr="00CB1F24">
        <w:t xml:space="preserve"> drop indud;</w:t>
      </w:r>
    </w:p>
    <w:p w:rsidR="00CB1F24" w:rsidRPr="00CB1F24" w:rsidRDefault="00CB1F24" w:rsidP="00CB1F24">
      <w:pPr>
        <w:autoSpaceDE w:val="0"/>
        <w:autoSpaceDN w:val="0"/>
        <w:adjustRightInd w:val="0"/>
      </w:pPr>
      <w:r w:rsidRPr="00CB1F24">
        <w:t xml:space="preserve"> format last_ud first_ud date7.;</w:t>
      </w:r>
    </w:p>
    <w:p w:rsidR="00CB1F24" w:rsidRPr="00CB1F24" w:rsidRDefault="00CB1F24" w:rsidP="00CB1F24">
      <w:pPr>
        <w:autoSpaceDE w:val="0"/>
        <w:autoSpaceDN w:val="0"/>
        <w:adjustRightInd w:val="0"/>
      </w:pPr>
      <w:r w:rsidRPr="00CB1F24">
        <w:t>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IEtype og indvandringsland;</w:t>
      </w:r>
    </w:p>
    <w:p w:rsidR="00CB1F24" w:rsidRPr="00CB1F24" w:rsidRDefault="00CB1F24" w:rsidP="00CB1F24">
      <w:pPr>
        <w:autoSpaceDE w:val="0"/>
        <w:autoSpaceDN w:val="0"/>
        <w:adjustRightInd w:val="0"/>
      </w:pPr>
      <w:r w:rsidRPr="00CB1F24">
        <w:t>%macro iepe;</w:t>
      </w:r>
    </w:p>
    <w:p w:rsidR="00CB1F24" w:rsidRPr="00CB1F24" w:rsidRDefault="00CB1F24" w:rsidP="00CB1F24">
      <w:pPr>
        <w:autoSpaceDE w:val="0"/>
        <w:autoSpaceDN w:val="0"/>
        <w:adjustRightInd w:val="0"/>
      </w:pPr>
      <w:r w:rsidRPr="00CB1F24">
        <w:t xml:space="preserve"> data iepe; </w:t>
      </w:r>
    </w:p>
    <w:p w:rsidR="00CB1F24" w:rsidRPr="00CB1F24" w:rsidRDefault="00CB1F24" w:rsidP="00CB1F24">
      <w:pPr>
        <w:autoSpaceDE w:val="0"/>
        <w:autoSpaceDN w:val="0"/>
        <w:adjustRightInd w:val="0"/>
      </w:pPr>
      <w:r w:rsidRPr="00CB1F24">
        <w:t xml:space="preserve">  set %do i= 1980 %to 2013; dst.iepe&amp;i %end;;</w:t>
      </w:r>
    </w:p>
    <w:p w:rsidR="00CB1F24" w:rsidRPr="00CB1F24" w:rsidRDefault="00CB1F24" w:rsidP="00CB1F24">
      <w:pPr>
        <w:autoSpaceDE w:val="0"/>
        <w:autoSpaceDN w:val="0"/>
        <w:adjustRightInd w:val="0"/>
      </w:pPr>
      <w:r w:rsidRPr="00CB1F24">
        <w:t xml:space="preserve"> run;</w:t>
      </w:r>
    </w:p>
    <w:p w:rsidR="00CB1F24" w:rsidRPr="00CB1F24" w:rsidRDefault="00CB1F24" w:rsidP="00CB1F24">
      <w:pPr>
        <w:autoSpaceDE w:val="0"/>
        <w:autoSpaceDN w:val="0"/>
        <w:adjustRightInd w:val="0"/>
      </w:pPr>
      <w:r w:rsidRPr="00CB1F24">
        <w:t>%mend;</w:t>
      </w:r>
    </w:p>
    <w:p w:rsidR="00CB1F24" w:rsidRPr="00CB1F24" w:rsidRDefault="00CB1F24" w:rsidP="00CB1F24">
      <w:pPr>
        <w:autoSpaceDE w:val="0"/>
        <w:autoSpaceDN w:val="0"/>
        <w:adjustRightInd w:val="0"/>
      </w:pPr>
      <w:r w:rsidRPr="00CB1F24">
        <w:lastRenderedPageBreak/>
        <w:t>%iepe;</w:t>
      </w:r>
    </w:p>
    <w:p w:rsidR="00CB1F24" w:rsidRPr="00CB1F24" w:rsidRDefault="00CB1F24" w:rsidP="00CB1F24">
      <w:pPr>
        <w:autoSpaceDE w:val="0"/>
        <w:autoSpaceDN w:val="0"/>
        <w:adjustRightInd w:val="0"/>
      </w:pPr>
      <w:r w:rsidRPr="00CB1F24">
        <w:t>proc sort data=iepe; by pnr; run;</w:t>
      </w:r>
    </w:p>
    <w:p w:rsidR="00CB1F24" w:rsidRPr="00CB1F24" w:rsidRDefault="00CB1F24" w:rsidP="00CB1F24">
      <w:pPr>
        <w:autoSpaceDE w:val="0"/>
        <w:autoSpaceDN w:val="0"/>
        <w:adjustRightInd w:val="0"/>
        <w:rPr>
          <w:lang w:val="en-US"/>
        </w:rPr>
      </w:pPr>
      <w:r w:rsidRPr="00CB1F24">
        <w:rPr>
          <w:lang w:val="en-US"/>
        </w:rPr>
        <w:t>data iepe; set iepe;</w:t>
      </w:r>
    </w:p>
    <w:p w:rsidR="00CB1F24" w:rsidRPr="00CB1F24" w:rsidRDefault="00CB1F24" w:rsidP="00CB1F24">
      <w:pPr>
        <w:autoSpaceDE w:val="0"/>
        <w:autoSpaceDN w:val="0"/>
        <w:adjustRightInd w:val="0"/>
        <w:rPr>
          <w:lang w:val="en-US"/>
        </w:rPr>
      </w:pPr>
      <w:r w:rsidRPr="00CB1F24">
        <w:rPr>
          <w:lang w:val="en-US"/>
        </w:rPr>
        <w:t xml:space="preserve"> by pnr;</w:t>
      </w:r>
    </w:p>
    <w:p w:rsidR="00CB1F24" w:rsidRPr="00CB1F24" w:rsidRDefault="00CB1F24" w:rsidP="00CB1F24">
      <w:pPr>
        <w:autoSpaceDE w:val="0"/>
        <w:autoSpaceDN w:val="0"/>
        <w:adjustRightInd w:val="0"/>
        <w:rPr>
          <w:lang w:val="en-US"/>
        </w:rPr>
      </w:pPr>
      <w:r w:rsidRPr="00CB1F24">
        <w:rPr>
          <w:lang w:val="en-US"/>
        </w:rPr>
        <w:t xml:space="preserve"> if last.pnr; run;</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 Første registrering i Familie FAIN og BEF;</w:t>
      </w:r>
    </w:p>
    <w:p w:rsidR="00CB1F24" w:rsidRPr="00CB1F24" w:rsidRDefault="00CB1F24" w:rsidP="00CB1F24">
      <w:pPr>
        <w:autoSpaceDE w:val="0"/>
        <w:autoSpaceDN w:val="0"/>
        <w:adjustRightInd w:val="0"/>
        <w:rPr>
          <w:lang w:val="en-US"/>
        </w:rPr>
      </w:pPr>
      <w:r w:rsidRPr="00CB1F24">
        <w:rPr>
          <w:lang w:val="en-US"/>
        </w:rPr>
        <w:t>%macro fain;</w:t>
      </w:r>
    </w:p>
    <w:p w:rsidR="00CB1F24" w:rsidRPr="00CB1F24" w:rsidRDefault="00CB1F24" w:rsidP="00CB1F24">
      <w:pPr>
        <w:autoSpaceDE w:val="0"/>
        <w:autoSpaceDN w:val="0"/>
        <w:adjustRightInd w:val="0"/>
        <w:rPr>
          <w:lang w:val="en-US"/>
        </w:rPr>
      </w:pPr>
      <w:r w:rsidRPr="00CB1F24">
        <w:rPr>
          <w:lang w:val="en-US"/>
        </w:rPr>
        <w:t xml:space="preserve"> %do i=1980 %to 2007;</w:t>
      </w:r>
    </w:p>
    <w:p w:rsidR="00CB1F24" w:rsidRPr="00CB1F24" w:rsidRDefault="00CB1F24" w:rsidP="00CB1F24">
      <w:pPr>
        <w:autoSpaceDE w:val="0"/>
        <w:autoSpaceDN w:val="0"/>
        <w:adjustRightInd w:val="0"/>
        <w:rPr>
          <w:lang w:val="en-US"/>
        </w:rPr>
      </w:pPr>
      <w:r w:rsidRPr="00CB1F24">
        <w:rPr>
          <w:lang w:val="en-US"/>
        </w:rPr>
        <w:t xml:space="preserve">  data fain&amp;i; set dst.fain&amp;i (keep=pnr);</w:t>
      </w:r>
    </w:p>
    <w:p w:rsidR="00CB1F24" w:rsidRPr="00CB1F24" w:rsidRDefault="00CB1F24" w:rsidP="00CB1F24">
      <w:pPr>
        <w:autoSpaceDE w:val="0"/>
        <w:autoSpaceDN w:val="0"/>
        <w:adjustRightInd w:val="0"/>
        <w:rPr>
          <w:lang w:val="en-US"/>
        </w:rPr>
      </w:pPr>
      <w:r w:rsidRPr="00CB1F24">
        <w:rPr>
          <w:lang w:val="en-US"/>
        </w:rPr>
        <w:t xml:space="preserve">   length bef_year 3;</w:t>
      </w:r>
    </w:p>
    <w:p w:rsidR="00CB1F24" w:rsidRPr="00CB1F24" w:rsidRDefault="00CB1F24" w:rsidP="00CB1F24">
      <w:pPr>
        <w:autoSpaceDE w:val="0"/>
        <w:autoSpaceDN w:val="0"/>
        <w:adjustRightInd w:val="0"/>
        <w:rPr>
          <w:lang w:val="en-US"/>
        </w:rPr>
      </w:pPr>
      <w:r w:rsidRPr="00CB1F24">
        <w:rPr>
          <w:lang w:val="en-US"/>
        </w:rPr>
        <w:t xml:space="preserve">   bef_year=&amp;i;</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 xml:space="preserve"> %end;</w:t>
      </w:r>
    </w:p>
    <w:p w:rsidR="00CB1F24" w:rsidRPr="00CB1F24" w:rsidRDefault="00CB1F24" w:rsidP="00CB1F24">
      <w:pPr>
        <w:autoSpaceDE w:val="0"/>
        <w:autoSpaceDN w:val="0"/>
        <w:adjustRightInd w:val="0"/>
        <w:rPr>
          <w:lang w:val="en-US"/>
        </w:rPr>
      </w:pPr>
      <w:r w:rsidRPr="00CB1F24">
        <w:rPr>
          <w:lang w:val="en-US"/>
        </w:rPr>
        <w:t xml:space="preserve"> %do i=1986 %to 2013;</w:t>
      </w:r>
    </w:p>
    <w:p w:rsidR="00CB1F24" w:rsidRPr="00CB1F24" w:rsidRDefault="00CB1F24" w:rsidP="00CB1F24">
      <w:pPr>
        <w:autoSpaceDE w:val="0"/>
        <w:autoSpaceDN w:val="0"/>
        <w:adjustRightInd w:val="0"/>
        <w:rPr>
          <w:lang w:val="en-US"/>
        </w:rPr>
      </w:pPr>
      <w:r w:rsidRPr="00CB1F24">
        <w:rPr>
          <w:lang w:val="en-US"/>
        </w:rPr>
        <w:t xml:space="preserve">  data bef&amp;i; set dst.bef&amp;i (keep=pnr);</w:t>
      </w:r>
    </w:p>
    <w:p w:rsidR="00CB1F24" w:rsidRPr="00CB1F24" w:rsidRDefault="00CB1F24" w:rsidP="00CB1F24">
      <w:pPr>
        <w:autoSpaceDE w:val="0"/>
        <w:autoSpaceDN w:val="0"/>
        <w:adjustRightInd w:val="0"/>
        <w:rPr>
          <w:lang w:val="en-US"/>
        </w:rPr>
      </w:pPr>
      <w:r w:rsidRPr="00CB1F24">
        <w:rPr>
          <w:lang w:val="en-US"/>
        </w:rPr>
        <w:t xml:space="preserve">   length bef_year 3;</w:t>
      </w:r>
    </w:p>
    <w:p w:rsidR="00CB1F24" w:rsidRPr="00CB1F24" w:rsidRDefault="00CB1F24" w:rsidP="00CB1F24">
      <w:pPr>
        <w:autoSpaceDE w:val="0"/>
        <w:autoSpaceDN w:val="0"/>
        <w:adjustRightInd w:val="0"/>
        <w:rPr>
          <w:lang w:val="en-US"/>
        </w:rPr>
      </w:pPr>
      <w:r w:rsidRPr="00CB1F24">
        <w:rPr>
          <w:lang w:val="en-US"/>
        </w:rPr>
        <w:t xml:space="preserve">   bef_year=&amp;i;</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 xml:space="preserve"> %end;</w:t>
      </w:r>
    </w:p>
    <w:p w:rsidR="00CB1F24" w:rsidRPr="00CB1F24" w:rsidRDefault="00CB1F24" w:rsidP="00CB1F24">
      <w:pPr>
        <w:autoSpaceDE w:val="0"/>
        <w:autoSpaceDN w:val="0"/>
        <w:adjustRightInd w:val="0"/>
        <w:rPr>
          <w:lang w:val="en-US"/>
        </w:rPr>
      </w:pPr>
      <w:r w:rsidRPr="00CB1F24">
        <w:rPr>
          <w:lang w:val="en-US"/>
        </w:rPr>
        <w:t xml:space="preserve"> data bef_fain; set</w:t>
      </w:r>
    </w:p>
    <w:p w:rsidR="00CB1F24" w:rsidRPr="00CB1F24" w:rsidRDefault="00CB1F24" w:rsidP="00CB1F24">
      <w:pPr>
        <w:autoSpaceDE w:val="0"/>
        <w:autoSpaceDN w:val="0"/>
        <w:adjustRightInd w:val="0"/>
        <w:rPr>
          <w:lang w:val="en-US"/>
        </w:rPr>
      </w:pPr>
      <w:r w:rsidRPr="00CB1F24">
        <w:rPr>
          <w:lang w:val="en-US"/>
        </w:rPr>
        <w:t xml:space="preserve">  %do i=1980 %to 2007; fain&amp;i  %end;</w:t>
      </w:r>
    </w:p>
    <w:p w:rsidR="00CB1F24" w:rsidRPr="00CB1F24" w:rsidRDefault="00CB1F24" w:rsidP="00CB1F24">
      <w:pPr>
        <w:autoSpaceDE w:val="0"/>
        <w:autoSpaceDN w:val="0"/>
        <w:adjustRightInd w:val="0"/>
        <w:rPr>
          <w:lang w:val="en-US"/>
        </w:rPr>
      </w:pPr>
      <w:r w:rsidRPr="00CB1F24">
        <w:rPr>
          <w:lang w:val="en-US"/>
        </w:rPr>
        <w:t xml:space="preserve">  %do i=1986 %to 2013; bef&amp;i %end;;</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%mend;</w:t>
      </w:r>
    </w:p>
    <w:p w:rsidR="00CB1F24" w:rsidRPr="00CB1F24" w:rsidRDefault="00CB1F24" w:rsidP="00CB1F24">
      <w:pPr>
        <w:autoSpaceDE w:val="0"/>
        <w:autoSpaceDN w:val="0"/>
        <w:adjustRightInd w:val="0"/>
        <w:rPr>
          <w:lang w:val="en-US"/>
        </w:rPr>
      </w:pPr>
      <w:r w:rsidRPr="00CB1F24">
        <w:rPr>
          <w:lang w:val="en-US"/>
        </w:rPr>
        <w:t>%fain;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data=bef_fain; by pnr bef_year;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data bef_fain; set bef_fain;</w:t>
      </w:r>
    </w:p>
    <w:p w:rsidR="00CB1F24" w:rsidRPr="00CB1F24" w:rsidRDefault="00CB1F24" w:rsidP="00CB1F24">
      <w:pPr>
        <w:autoSpaceDE w:val="0"/>
        <w:autoSpaceDN w:val="0"/>
        <w:adjustRightInd w:val="0"/>
        <w:rPr>
          <w:lang w:val="en-US"/>
        </w:rPr>
      </w:pPr>
      <w:r w:rsidRPr="00CB1F24">
        <w:rPr>
          <w:lang w:val="en-US"/>
        </w:rPr>
        <w:t xml:space="preserve"> by pnr;</w:t>
      </w:r>
    </w:p>
    <w:p w:rsidR="00CB1F24" w:rsidRPr="00CB1F24" w:rsidRDefault="00CB1F24" w:rsidP="00CB1F24">
      <w:pPr>
        <w:autoSpaceDE w:val="0"/>
        <w:autoSpaceDN w:val="0"/>
        <w:adjustRightInd w:val="0"/>
        <w:rPr>
          <w:lang w:val="en-US"/>
        </w:rPr>
      </w:pPr>
      <w:r w:rsidRPr="00CB1F24">
        <w:rPr>
          <w:lang w:val="en-US"/>
        </w:rPr>
        <w:t xml:space="preserve"> if first.pnr;</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*Samle befolkning;</w:t>
      </w:r>
    </w:p>
    <w:p w:rsidR="00CB1F24" w:rsidRPr="00CB1F24" w:rsidRDefault="00CB1F24" w:rsidP="00CB1F24">
      <w:pPr>
        <w:autoSpaceDE w:val="0"/>
        <w:autoSpaceDN w:val="0"/>
        <w:adjustRightInd w:val="0"/>
        <w:rPr>
          <w:lang w:val="en-US"/>
        </w:rPr>
      </w:pPr>
      <w:r w:rsidRPr="00CB1F24">
        <w:rPr>
          <w:lang w:val="en-US"/>
        </w:rPr>
        <w:t>proc sort data=pop; by pnr; run;</w:t>
      </w:r>
    </w:p>
    <w:p w:rsidR="00CB1F24" w:rsidRPr="00CB1F24" w:rsidRDefault="00CB1F24" w:rsidP="00CB1F24">
      <w:pPr>
        <w:autoSpaceDE w:val="0"/>
        <w:autoSpaceDN w:val="0"/>
        <w:adjustRightInd w:val="0"/>
        <w:rPr>
          <w:lang w:val="en-US"/>
        </w:rPr>
      </w:pPr>
      <w:r w:rsidRPr="00CB1F24">
        <w:rPr>
          <w:lang w:val="en-US"/>
        </w:rPr>
        <w:t>proc sort data=vandring_ind; by pnr; run;</w:t>
      </w:r>
    </w:p>
    <w:p w:rsidR="00CB1F24" w:rsidRPr="00CB1F24" w:rsidRDefault="00CB1F24" w:rsidP="00CB1F24">
      <w:pPr>
        <w:autoSpaceDE w:val="0"/>
        <w:autoSpaceDN w:val="0"/>
        <w:adjustRightInd w:val="0"/>
        <w:rPr>
          <w:lang w:val="en-US"/>
        </w:rPr>
      </w:pPr>
      <w:r w:rsidRPr="00CB1F24">
        <w:rPr>
          <w:lang w:val="en-US"/>
        </w:rPr>
        <w:t>proc sort data=vandring_ud; by pnr; run;</w:t>
      </w:r>
    </w:p>
    <w:p w:rsidR="00CB1F24" w:rsidRPr="00CB1F24" w:rsidRDefault="00CB1F24" w:rsidP="00CB1F24">
      <w:pPr>
        <w:autoSpaceDE w:val="0"/>
        <w:autoSpaceDN w:val="0"/>
        <w:adjustRightInd w:val="0"/>
        <w:rPr>
          <w:lang w:val="en-US"/>
        </w:rPr>
      </w:pPr>
      <w:r w:rsidRPr="00CB1F24">
        <w:rPr>
          <w:lang w:val="en-US"/>
        </w:rPr>
        <w:t>proc sort data=iepe; by pnr; run;</w:t>
      </w:r>
    </w:p>
    <w:p w:rsidR="00CB1F24" w:rsidRPr="00CB1F24" w:rsidRDefault="00CB1F24" w:rsidP="00CB1F24">
      <w:pPr>
        <w:autoSpaceDE w:val="0"/>
        <w:autoSpaceDN w:val="0"/>
        <w:adjustRightInd w:val="0"/>
        <w:rPr>
          <w:lang w:val="en-US"/>
        </w:rPr>
      </w:pPr>
      <w:r w:rsidRPr="00CB1F24">
        <w:rPr>
          <w:lang w:val="en-US"/>
        </w:rPr>
        <w:t>proc sort data=bef_fain; by pnr;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data pop; merge pop vandring_ind vandring_ud iepe bef_fain; by pnr;</w:t>
      </w:r>
    </w:p>
    <w:p w:rsidR="00CB1F24" w:rsidRPr="00CB1F24" w:rsidRDefault="00CB1F24" w:rsidP="00CB1F24">
      <w:pPr>
        <w:autoSpaceDE w:val="0"/>
        <w:autoSpaceDN w:val="0"/>
        <w:adjustRightInd w:val="0"/>
      </w:pPr>
      <w:r w:rsidRPr="00CB1F24">
        <w:t xml:space="preserve"> if not first.pnr then delete; /*fjerner 2 dobbeltgængere om hvem man intet ved*/</w:t>
      </w:r>
    </w:p>
    <w:p w:rsidR="00CB1F24" w:rsidRPr="00CB1F24" w:rsidRDefault="00CB1F24" w:rsidP="00CB1F24">
      <w:pPr>
        <w:autoSpaceDE w:val="0"/>
        <w:autoSpaceDN w:val="0"/>
        <w:adjustRightInd w:val="0"/>
      </w:pPr>
      <w:r w:rsidRPr="00CB1F24">
        <w:t xml:space="preserve"> *fjerner personer uden køn og definerer vanlig sex;</w:t>
      </w:r>
    </w:p>
    <w:p w:rsidR="00CB1F24" w:rsidRPr="00CB1F24" w:rsidRDefault="00CB1F24" w:rsidP="00CB1F24">
      <w:pPr>
        <w:autoSpaceDE w:val="0"/>
        <w:autoSpaceDN w:val="0"/>
        <w:adjustRightInd w:val="0"/>
        <w:rPr>
          <w:lang w:val="en-US"/>
        </w:rPr>
      </w:pPr>
      <w:r w:rsidRPr="00CB1F24">
        <w:t xml:space="preserve"> </w:t>
      </w:r>
      <w:r w:rsidRPr="00CB1F24">
        <w:rPr>
          <w:lang w:val="en-US"/>
        </w:rPr>
        <w:t>if kon='' then delete;</w:t>
      </w:r>
    </w:p>
    <w:p w:rsidR="00CB1F24" w:rsidRPr="00CB1F24" w:rsidRDefault="00CB1F24" w:rsidP="00CB1F24">
      <w:pPr>
        <w:autoSpaceDE w:val="0"/>
        <w:autoSpaceDN w:val="0"/>
        <w:adjustRightInd w:val="0"/>
      </w:pPr>
      <w:r w:rsidRPr="00CB1F24">
        <w:rPr>
          <w:lang w:val="en-US"/>
        </w:rPr>
        <w:t xml:space="preserve"> </w:t>
      </w:r>
      <w:r w:rsidRPr="00CB1F24">
        <w:t>sex=kon=1; drop kon;</w:t>
      </w:r>
    </w:p>
    <w:p w:rsidR="00CB1F24" w:rsidRPr="00CB1F24" w:rsidRDefault="00CB1F24" w:rsidP="00CB1F24">
      <w:pPr>
        <w:autoSpaceDE w:val="0"/>
        <w:autoSpaceDN w:val="0"/>
        <w:adjustRightInd w:val="0"/>
      </w:pPr>
      <w:r w:rsidRPr="00CB1F24">
        <w:t xml:space="preserve"> * fjerner mærkelige cpr-numre;</w:t>
      </w:r>
    </w:p>
    <w:p w:rsidR="00CB1F24" w:rsidRPr="00CB1F24" w:rsidRDefault="00CB1F24" w:rsidP="00CB1F24">
      <w:pPr>
        <w:autoSpaceDE w:val="0"/>
        <w:autoSpaceDN w:val="0"/>
        <w:adjustRightInd w:val="0"/>
        <w:rPr>
          <w:lang w:val="en-US"/>
        </w:rPr>
      </w:pPr>
      <w:r w:rsidRPr="00CB1F24">
        <w:t xml:space="preserve"> </w:t>
      </w:r>
      <w:r w:rsidRPr="00CB1F24">
        <w:rPr>
          <w:lang w:val="en-US"/>
        </w:rPr>
        <w:t>if _cprchk_=0; if _cprtype_=1;</w:t>
      </w:r>
    </w:p>
    <w:p w:rsidR="00CB1F24" w:rsidRPr="00CB1F24" w:rsidRDefault="00CB1F24" w:rsidP="00CB1F24">
      <w:pPr>
        <w:autoSpaceDE w:val="0"/>
        <w:autoSpaceDN w:val="0"/>
        <w:adjustRightInd w:val="0"/>
        <w:rPr>
          <w:lang w:val="en-US"/>
        </w:rPr>
      </w:pPr>
      <w:r w:rsidRPr="00CB1F24">
        <w:rPr>
          <w:lang w:val="en-US"/>
        </w:rPr>
        <w:t xml:space="preserve"> drop _cprchk_ _cprtype_ haend_dato;</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r w:rsidRPr="00CB1F24">
        <w:rPr>
          <w:lang w:val="en-US"/>
        </w:rPr>
        <w:t>proc sort data=pop; by pnr;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data k.pop; merge pop (in=data2) pnr (in=data); by pnr ;</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r w:rsidRPr="00CB1F24">
        <w:t>Diagnoser</w:t>
      </w: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Diagnoser relevante for Charlson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Gemmer pnr diagnose inddto uddto og kun for heldøgnsindlæggelser</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rPr>
          <w:lang w:val="en-US"/>
        </w:rPr>
      </w:pPr>
      <w:r w:rsidRPr="00CB1F24">
        <w:rPr>
          <w:lang w:val="en-US"/>
        </w:rPr>
        <w:t>**************************************************************************/</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%macro lpr(direc,start, slut,output);</w:t>
      </w:r>
    </w:p>
    <w:p w:rsidR="00CB1F24" w:rsidRPr="00CB1F24" w:rsidRDefault="00CB1F24" w:rsidP="00CB1F24">
      <w:pPr>
        <w:autoSpaceDE w:val="0"/>
        <w:autoSpaceDN w:val="0"/>
        <w:adjustRightInd w:val="0"/>
        <w:rPr>
          <w:lang w:val="en-US"/>
        </w:rPr>
      </w:pPr>
      <w:r w:rsidRPr="00CB1F24">
        <w:rPr>
          <w:lang w:val="en-US"/>
        </w:rPr>
        <w:t xml:space="preserve"> %do i=&amp;start %to &amp;slut;</w:t>
      </w:r>
    </w:p>
    <w:p w:rsidR="00CB1F24" w:rsidRPr="00CB1F24" w:rsidRDefault="00CB1F24" w:rsidP="00CB1F24">
      <w:pPr>
        <w:autoSpaceDE w:val="0"/>
        <w:autoSpaceDN w:val="0"/>
        <w:adjustRightInd w:val="0"/>
      </w:pPr>
      <w:r w:rsidRPr="00CB1F24">
        <w:rPr>
          <w:lang w:val="en-US"/>
        </w:rPr>
        <w:t xml:space="preserve">  </w:t>
      </w:r>
      <w:r w:rsidRPr="00CB1F24">
        <w:t>data diag&amp;i; set &amp;direc..diag&amp;i (keep= recnum diag diagtype);</w:t>
      </w:r>
    </w:p>
    <w:p w:rsidR="00CB1F24" w:rsidRPr="00CB1F24" w:rsidRDefault="00CB1F24" w:rsidP="00CB1F24">
      <w:pPr>
        <w:autoSpaceDE w:val="0"/>
        <w:autoSpaceDN w:val="0"/>
        <w:adjustRightInd w:val="0"/>
        <w:rPr>
          <w:lang w:val="en-US"/>
        </w:rPr>
      </w:pPr>
      <w:r w:rsidRPr="00CB1F24">
        <w:t xml:space="preserve">    </w:t>
      </w:r>
      <w:r w:rsidRPr="00CB1F24">
        <w:rPr>
          <w:lang w:val="en-US"/>
        </w:rPr>
        <w:t>/*perifer vascular disease*/</w:t>
      </w:r>
    </w:p>
    <w:p w:rsidR="00CB1F24" w:rsidRPr="00CB1F24" w:rsidRDefault="00CB1F24" w:rsidP="00CB1F24">
      <w:pPr>
        <w:autoSpaceDE w:val="0"/>
        <w:autoSpaceDN w:val="0"/>
        <w:adjustRightInd w:val="0"/>
        <w:rPr>
          <w:lang w:val="en-US"/>
        </w:rPr>
      </w:pPr>
      <w:r w:rsidRPr="00CB1F24">
        <w:rPr>
          <w:lang w:val="en-US"/>
        </w:rPr>
        <w:t xml:space="preserve">    if substr(diag,2,3) in ('I70','I71','I72','I73','R02') or substr(diag,1,4) in ('I771') or</w:t>
      </w:r>
    </w:p>
    <w:p w:rsidR="00CB1F24" w:rsidRPr="00CB1F24" w:rsidRDefault="00CB1F24" w:rsidP="00CB1F24">
      <w:pPr>
        <w:autoSpaceDE w:val="0"/>
        <w:autoSpaceDN w:val="0"/>
        <w:adjustRightInd w:val="0"/>
        <w:rPr>
          <w:lang w:val="en-US"/>
        </w:rPr>
      </w:pPr>
      <w:r w:rsidRPr="00CB1F24">
        <w:rPr>
          <w:lang w:val="en-US"/>
        </w:rPr>
        <w:t xml:space="preserve">   /* Perifer Vascular disease */</w:t>
      </w:r>
    </w:p>
    <w:p w:rsidR="00CB1F24" w:rsidRPr="00CB1F24" w:rsidRDefault="00CB1F24" w:rsidP="00CB1F24">
      <w:pPr>
        <w:autoSpaceDE w:val="0"/>
        <w:autoSpaceDN w:val="0"/>
        <w:adjustRightInd w:val="0"/>
        <w:rPr>
          <w:lang w:val="en-US"/>
        </w:rPr>
      </w:pPr>
      <w:r w:rsidRPr="00CB1F24">
        <w:rPr>
          <w:lang w:val="en-US"/>
        </w:rPr>
        <w:t xml:space="preserve">      (substr(diag,2,3) in ('I70','I74') or substr(diag,1,3) in ('443')) or</w:t>
      </w:r>
    </w:p>
    <w:p w:rsidR="00CB1F24" w:rsidRPr="00CB1F24" w:rsidRDefault="00CB1F24" w:rsidP="00CB1F24">
      <w:pPr>
        <w:autoSpaceDE w:val="0"/>
        <w:autoSpaceDN w:val="0"/>
        <w:adjustRightInd w:val="0"/>
      </w:pPr>
      <w:r w:rsidRPr="00CB1F24">
        <w:rPr>
          <w:lang w:val="en-US"/>
        </w:rPr>
        <w:t xml:space="preserve">    </w:t>
      </w:r>
      <w:r w:rsidRPr="00CB1F24">
        <w:t>/*hjerteinsufficiens og nok mere fra icd8 */</w:t>
      </w:r>
    </w:p>
    <w:p w:rsidR="00CB1F24" w:rsidRPr="00CB1F24" w:rsidRDefault="00CB1F24" w:rsidP="00CB1F24">
      <w:pPr>
        <w:autoSpaceDE w:val="0"/>
        <w:autoSpaceDN w:val="0"/>
        <w:adjustRightInd w:val="0"/>
        <w:rPr>
          <w:lang w:val="en-US"/>
        </w:rPr>
      </w:pPr>
      <w:r w:rsidRPr="00CB1F24">
        <w:t xml:space="preserve">     </w:t>
      </w:r>
      <w:r w:rsidRPr="00CB1F24">
        <w:rPr>
          <w:lang w:val="en-US"/>
        </w:rPr>
        <w:t>substr(diag,2,4) in ('I110','I517') or substr(diag,2,3) in ('I42','I43','I50') or substr(diag,1,3)='427' or</w:t>
      </w:r>
    </w:p>
    <w:p w:rsidR="00CB1F24" w:rsidRPr="00CB1F24" w:rsidRDefault="00CB1F24" w:rsidP="00CB1F24">
      <w:pPr>
        <w:autoSpaceDE w:val="0"/>
        <w:autoSpaceDN w:val="0"/>
        <w:adjustRightInd w:val="0"/>
        <w:rPr>
          <w:lang w:val="en-US"/>
        </w:rPr>
      </w:pPr>
      <w:r w:rsidRPr="00CB1F24">
        <w:rPr>
          <w:lang w:val="en-US"/>
        </w:rPr>
        <w:t xml:space="preserve">    /*ischemic heart disease*/ </w:t>
      </w:r>
    </w:p>
    <w:p w:rsidR="00CB1F24" w:rsidRPr="00CB1F24" w:rsidRDefault="00CB1F24" w:rsidP="00CB1F24">
      <w:pPr>
        <w:autoSpaceDE w:val="0"/>
        <w:autoSpaceDN w:val="0"/>
        <w:adjustRightInd w:val="0"/>
        <w:rPr>
          <w:lang w:val="en-US"/>
        </w:rPr>
      </w:pPr>
      <w:r w:rsidRPr="00CB1F24">
        <w:rPr>
          <w:lang w:val="en-US"/>
        </w:rPr>
        <w:t xml:space="preserve">      (substr(diag,2,3) in ('I20','I23','I24','I25') or substr(diag,1,3) in ('411','412','413','414')) or</w:t>
      </w:r>
    </w:p>
    <w:p w:rsidR="00CB1F24" w:rsidRPr="00CB1F24" w:rsidRDefault="00CB1F24" w:rsidP="00CB1F24">
      <w:pPr>
        <w:autoSpaceDE w:val="0"/>
        <w:autoSpaceDN w:val="0"/>
        <w:adjustRightInd w:val="0"/>
        <w:rPr>
          <w:lang w:val="en-US"/>
        </w:rPr>
      </w:pPr>
      <w:r w:rsidRPr="00CB1F24">
        <w:rPr>
          <w:lang w:val="en-US"/>
        </w:rPr>
        <w:t xml:space="preserve">    /*cerbral vascular disease*/</w:t>
      </w:r>
    </w:p>
    <w:p w:rsidR="00CB1F24" w:rsidRPr="00CB1F24" w:rsidRDefault="00CB1F24" w:rsidP="00CB1F24">
      <w:pPr>
        <w:autoSpaceDE w:val="0"/>
        <w:autoSpaceDN w:val="0"/>
        <w:adjustRightInd w:val="0"/>
        <w:rPr>
          <w:lang w:val="en-US"/>
        </w:rPr>
      </w:pPr>
      <w:r w:rsidRPr="00CB1F24">
        <w:rPr>
          <w:lang w:val="en-US"/>
        </w:rPr>
        <w:t xml:space="preserve">      ('I60'&lt;=substr(diag,2,3)&lt;='I69' or '430'&lt;=substr(diag,1,3)&lt;='438') or            </w:t>
      </w:r>
    </w:p>
    <w:p w:rsidR="00CB1F24" w:rsidRPr="00CB1F24" w:rsidRDefault="00CB1F24" w:rsidP="00CB1F24">
      <w:pPr>
        <w:autoSpaceDE w:val="0"/>
        <w:autoSpaceDN w:val="0"/>
        <w:adjustRightInd w:val="0"/>
        <w:rPr>
          <w:lang w:val="en-US"/>
        </w:rPr>
      </w:pPr>
      <w:r w:rsidRPr="00CB1F24">
        <w:rPr>
          <w:lang w:val="en-US"/>
        </w:rPr>
        <w:t xml:space="preserve">   /*malignancy */</w:t>
      </w:r>
    </w:p>
    <w:p w:rsidR="00CB1F24" w:rsidRPr="00CB1F24" w:rsidRDefault="00CB1F24" w:rsidP="00CB1F24">
      <w:pPr>
        <w:autoSpaceDE w:val="0"/>
        <w:autoSpaceDN w:val="0"/>
        <w:adjustRightInd w:val="0"/>
        <w:rPr>
          <w:lang w:val="en-US"/>
        </w:rPr>
      </w:pPr>
      <w:r w:rsidRPr="00CB1F24">
        <w:rPr>
          <w:lang w:val="en-US"/>
        </w:rPr>
        <w:t xml:space="preserve">      ('C00'&lt;=substr(diag,2,3)&lt;='C97' or '140'&lt;=substr(diag,1,3)&lt;='209') or              </w:t>
      </w:r>
    </w:p>
    <w:p w:rsidR="00CB1F24" w:rsidRPr="00CB1F24" w:rsidRDefault="00CB1F24" w:rsidP="00CB1F24">
      <w:pPr>
        <w:autoSpaceDE w:val="0"/>
        <w:autoSpaceDN w:val="0"/>
        <w:adjustRightInd w:val="0"/>
        <w:rPr>
          <w:lang w:val="en-US"/>
        </w:rPr>
      </w:pPr>
      <w:r w:rsidRPr="00CB1F24">
        <w:rPr>
          <w:lang w:val="en-US"/>
        </w:rPr>
        <w:t xml:space="preserve">   /* cancer uden spec metastaser */</w:t>
      </w:r>
    </w:p>
    <w:p w:rsidR="00CB1F24" w:rsidRPr="00CB1F24" w:rsidRDefault="00CB1F24" w:rsidP="00CB1F24">
      <w:pPr>
        <w:autoSpaceDE w:val="0"/>
        <w:autoSpaceDN w:val="0"/>
        <w:adjustRightInd w:val="0"/>
        <w:rPr>
          <w:lang w:val="en-US"/>
        </w:rPr>
      </w:pPr>
      <w:r w:rsidRPr="00CB1F24">
        <w:rPr>
          <w:lang w:val="en-US"/>
        </w:rPr>
        <w:t xml:space="preserve">      (('C00'&lt;=substr(diag,2,3)&lt;='C97' and substr(diag,5,1) not in ('8')) or </w:t>
      </w:r>
    </w:p>
    <w:p w:rsidR="00CB1F24" w:rsidRPr="00CB1F24" w:rsidRDefault="00CB1F24" w:rsidP="00CB1F24">
      <w:pPr>
        <w:autoSpaceDE w:val="0"/>
        <w:autoSpaceDN w:val="0"/>
        <w:adjustRightInd w:val="0"/>
        <w:rPr>
          <w:lang w:val="en-US"/>
        </w:rPr>
      </w:pPr>
      <w:r w:rsidRPr="00CB1F24">
        <w:rPr>
          <w:lang w:val="en-US"/>
        </w:rPr>
        <w:t xml:space="preserve">      '140'&lt;=substr(diag,2,3)&lt;='195' or '200' &lt;= substr(diag,1,3) &lt;= '209') or</w:t>
      </w:r>
    </w:p>
    <w:p w:rsidR="00CB1F24" w:rsidRPr="00CB1F24" w:rsidRDefault="00CB1F24" w:rsidP="00CB1F24">
      <w:pPr>
        <w:autoSpaceDE w:val="0"/>
        <w:autoSpaceDN w:val="0"/>
        <w:adjustRightInd w:val="0"/>
        <w:rPr>
          <w:lang w:val="en-US"/>
        </w:rPr>
      </w:pPr>
      <w:r w:rsidRPr="00CB1F24">
        <w:rPr>
          <w:lang w:val="en-US"/>
        </w:rPr>
        <w:t xml:space="preserve">   /* cancer med metastaser */</w:t>
      </w:r>
    </w:p>
    <w:p w:rsidR="00CB1F24" w:rsidRPr="00CB1F24" w:rsidRDefault="00CB1F24" w:rsidP="00CB1F24">
      <w:pPr>
        <w:autoSpaceDE w:val="0"/>
        <w:autoSpaceDN w:val="0"/>
        <w:adjustRightInd w:val="0"/>
        <w:rPr>
          <w:lang w:val="en-US"/>
        </w:rPr>
      </w:pPr>
      <w:r w:rsidRPr="00CB1F24">
        <w:rPr>
          <w:lang w:val="en-US"/>
        </w:rPr>
        <w:t xml:space="preserve">     (('C00'&lt;=substr(diag,2,3)&lt;='C97' and substr(diag,5,1) in ('8')) or </w:t>
      </w:r>
    </w:p>
    <w:p w:rsidR="00CB1F24" w:rsidRPr="00CB1F24" w:rsidRDefault="00CB1F24" w:rsidP="00CB1F24">
      <w:pPr>
        <w:autoSpaceDE w:val="0"/>
        <w:autoSpaceDN w:val="0"/>
        <w:adjustRightInd w:val="0"/>
        <w:rPr>
          <w:lang w:val="en-US"/>
        </w:rPr>
      </w:pPr>
      <w:r w:rsidRPr="00CB1F24">
        <w:rPr>
          <w:lang w:val="en-US"/>
        </w:rPr>
        <w:t xml:space="preserve">      '196'&lt;=substr(diag,1,3)&lt;='199') or  </w:t>
      </w:r>
    </w:p>
    <w:p w:rsidR="00CB1F24" w:rsidRPr="00CB1F24" w:rsidRDefault="00CB1F24" w:rsidP="00CB1F24">
      <w:pPr>
        <w:autoSpaceDE w:val="0"/>
        <w:autoSpaceDN w:val="0"/>
        <w:adjustRightInd w:val="0"/>
        <w:rPr>
          <w:lang w:val="en-US"/>
        </w:rPr>
      </w:pPr>
      <w:r w:rsidRPr="00CB1F24">
        <w:rPr>
          <w:lang w:val="en-US"/>
        </w:rPr>
        <w:t xml:space="preserve">   /* previous AMI */</w:t>
      </w:r>
    </w:p>
    <w:p w:rsidR="00CB1F24" w:rsidRPr="00CB1F24" w:rsidRDefault="00CB1F24" w:rsidP="00CB1F24">
      <w:pPr>
        <w:autoSpaceDE w:val="0"/>
        <w:autoSpaceDN w:val="0"/>
        <w:adjustRightInd w:val="0"/>
        <w:rPr>
          <w:lang w:val="en-US"/>
        </w:rPr>
      </w:pPr>
      <w:r w:rsidRPr="00CB1F24">
        <w:rPr>
          <w:lang w:val="en-US"/>
        </w:rPr>
        <w:t xml:space="preserve">      ('I21'&lt;=substr(diag,2,3)&lt;='I22' or substr(diag,1,3) in ('410')) or     </w:t>
      </w:r>
    </w:p>
    <w:p w:rsidR="00CB1F24" w:rsidRPr="00CB1F24" w:rsidRDefault="00CB1F24" w:rsidP="00CB1F24">
      <w:pPr>
        <w:autoSpaceDE w:val="0"/>
        <w:autoSpaceDN w:val="0"/>
        <w:adjustRightInd w:val="0"/>
        <w:rPr>
          <w:lang w:val="en-US"/>
        </w:rPr>
      </w:pPr>
      <w:r w:rsidRPr="00CB1F24">
        <w:rPr>
          <w:lang w:val="en-US"/>
        </w:rPr>
        <w:t xml:space="preserve">   /*Arrythmier */</w:t>
      </w:r>
    </w:p>
    <w:p w:rsidR="00CB1F24" w:rsidRPr="00CB1F24" w:rsidRDefault="00CB1F24" w:rsidP="00CB1F24">
      <w:pPr>
        <w:autoSpaceDE w:val="0"/>
        <w:autoSpaceDN w:val="0"/>
        <w:adjustRightInd w:val="0"/>
        <w:rPr>
          <w:lang w:val="en-US"/>
        </w:rPr>
      </w:pPr>
      <w:r w:rsidRPr="00CB1F24">
        <w:rPr>
          <w:lang w:val="en-US"/>
        </w:rPr>
        <w:t xml:space="preserve">      ('I46'&lt;=substr(diag,2,3)&lt;='I49' or substr(diag,1,4) in ('4273','4274','4275','4276','4279')) or</w:t>
      </w:r>
    </w:p>
    <w:p w:rsidR="00CB1F24" w:rsidRPr="00CB1F24" w:rsidRDefault="00CB1F24" w:rsidP="00CB1F24">
      <w:pPr>
        <w:autoSpaceDE w:val="0"/>
        <w:autoSpaceDN w:val="0"/>
        <w:adjustRightInd w:val="0"/>
        <w:rPr>
          <w:lang w:val="en-US"/>
        </w:rPr>
      </w:pPr>
      <w:r w:rsidRPr="00CB1F24">
        <w:rPr>
          <w:lang w:val="en-US"/>
        </w:rPr>
        <w:t xml:space="preserve">   /* previous atrial fib/flu */ </w:t>
      </w:r>
    </w:p>
    <w:p w:rsidR="00CB1F24" w:rsidRPr="00CB1F24" w:rsidRDefault="00CB1F24" w:rsidP="00CB1F24">
      <w:pPr>
        <w:autoSpaceDE w:val="0"/>
        <w:autoSpaceDN w:val="0"/>
        <w:adjustRightInd w:val="0"/>
        <w:rPr>
          <w:lang w:val="en-US"/>
        </w:rPr>
      </w:pPr>
      <w:r w:rsidRPr="00CB1F24">
        <w:rPr>
          <w:lang w:val="en-US"/>
        </w:rPr>
        <w:t xml:space="preserve">      (substr(diag,2,3)='I48' or substr(diag,1,4) in ('4274')) or</w:t>
      </w:r>
    </w:p>
    <w:p w:rsidR="00CB1F24" w:rsidRPr="00CB1F24" w:rsidRDefault="00CB1F24" w:rsidP="00CB1F24">
      <w:pPr>
        <w:autoSpaceDE w:val="0"/>
        <w:autoSpaceDN w:val="0"/>
        <w:adjustRightInd w:val="0"/>
        <w:rPr>
          <w:lang w:val="en-US"/>
        </w:rPr>
      </w:pPr>
      <w:r w:rsidRPr="00CB1F24">
        <w:rPr>
          <w:lang w:val="en-US"/>
        </w:rPr>
        <w:t xml:space="preserve">   /* Chronic renal failure */ </w:t>
      </w:r>
    </w:p>
    <w:p w:rsidR="00CB1F24" w:rsidRPr="00CB1F24" w:rsidRDefault="00CB1F24" w:rsidP="00CB1F24">
      <w:pPr>
        <w:autoSpaceDE w:val="0"/>
        <w:autoSpaceDN w:val="0"/>
        <w:adjustRightInd w:val="0"/>
        <w:rPr>
          <w:lang w:val="en-US"/>
        </w:rPr>
      </w:pPr>
      <w:r w:rsidRPr="00CB1F24">
        <w:rPr>
          <w:lang w:val="en-US"/>
        </w:rPr>
        <w:t xml:space="preserve">      (substr(diag,2,3) in ('N18','I12','I13') or  substr(diag,2,4) in ('T858','T859','Z992')</w:t>
      </w:r>
    </w:p>
    <w:p w:rsidR="00CB1F24" w:rsidRPr="00CB1F24" w:rsidRDefault="00CB1F24" w:rsidP="00CB1F24">
      <w:pPr>
        <w:autoSpaceDE w:val="0"/>
        <w:autoSpaceDN w:val="0"/>
        <w:adjustRightInd w:val="0"/>
        <w:rPr>
          <w:lang w:val="en-US"/>
        </w:rPr>
      </w:pPr>
      <w:r w:rsidRPr="00CB1F24">
        <w:rPr>
          <w:lang w:val="en-US"/>
        </w:rPr>
        <w:t xml:space="preserve">      or substr(diag,1,3) in ('585')) or </w:t>
      </w:r>
    </w:p>
    <w:p w:rsidR="00CB1F24" w:rsidRPr="00CB1F24" w:rsidRDefault="00CB1F24" w:rsidP="00CB1F24">
      <w:pPr>
        <w:autoSpaceDE w:val="0"/>
        <w:autoSpaceDN w:val="0"/>
        <w:adjustRightInd w:val="0"/>
        <w:rPr>
          <w:lang w:val="en-US"/>
        </w:rPr>
      </w:pPr>
      <w:r w:rsidRPr="00CB1F24">
        <w:rPr>
          <w:lang w:val="en-US"/>
        </w:rPr>
        <w:t xml:space="preserve">   /* Acute renal failure */ </w:t>
      </w:r>
    </w:p>
    <w:p w:rsidR="00CB1F24" w:rsidRPr="00CB1F24" w:rsidRDefault="00CB1F24" w:rsidP="00CB1F24">
      <w:pPr>
        <w:autoSpaceDE w:val="0"/>
        <w:autoSpaceDN w:val="0"/>
        <w:adjustRightInd w:val="0"/>
        <w:rPr>
          <w:lang w:val="en-US"/>
        </w:rPr>
      </w:pPr>
      <w:r w:rsidRPr="00CB1F24">
        <w:rPr>
          <w:lang w:val="en-US"/>
        </w:rPr>
        <w:t xml:space="preserve">      (substr(diag,2,3) in ('N17','N19','R34') or substr(diag,1,3) in ('584')) or</w:t>
      </w:r>
    </w:p>
    <w:p w:rsidR="00CB1F24" w:rsidRPr="00CB1F24" w:rsidRDefault="00CB1F24" w:rsidP="00CB1F24">
      <w:pPr>
        <w:autoSpaceDE w:val="0"/>
        <w:autoSpaceDN w:val="0"/>
        <w:adjustRightInd w:val="0"/>
        <w:rPr>
          <w:lang w:val="en-US"/>
        </w:rPr>
      </w:pPr>
      <w:r w:rsidRPr="00CB1F24">
        <w:rPr>
          <w:lang w:val="en-US"/>
        </w:rPr>
        <w:t xml:space="preserve">   /* Diabetes with complications */</w:t>
      </w:r>
    </w:p>
    <w:p w:rsidR="00CB1F24" w:rsidRPr="00CB1F24" w:rsidRDefault="00CB1F24" w:rsidP="00CB1F24">
      <w:pPr>
        <w:autoSpaceDE w:val="0"/>
        <w:autoSpaceDN w:val="0"/>
        <w:adjustRightInd w:val="0"/>
        <w:rPr>
          <w:lang w:val="en-US"/>
        </w:rPr>
      </w:pPr>
      <w:r w:rsidRPr="00CB1F24">
        <w:rPr>
          <w:lang w:val="en-US"/>
        </w:rPr>
        <w:lastRenderedPageBreak/>
        <w:t xml:space="preserve">      ('E10'&lt;= substr(diag,2,3) &lt;= 'E14' and substr(diag,2,4) not in ('E109','E119','E129','E139')</w:t>
      </w:r>
    </w:p>
    <w:p w:rsidR="00CB1F24" w:rsidRPr="00CB1F24" w:rsidRDefault="00CB1F24" w:rsidP="00CB1F24">
      <w:pPr>
        <w:autoSpaceDE w:val="0"/>
        <w:autoSpaceDN w:val="0"/>
        <w:adjustRightInd w:val="0"/>
        <w:rPr>
          <w:lang w:val="en-US"/>
        </w:rPr>
      </w:pPr>
      <w:r w:rsidRPr="00CB1F24">
        <w:rPr>
          <w:lang w:val="en-US"/>
        </w:rPr>
        <w:t xml:space="preserve">      or substr(diag,1,3) in ('250')) or       </w:t>
      </w:r>
    </w:p>
    <w:p w:rsidR="00CB1F24" w:rsidRPr="00CB1F24" w:rsidRDefault="00CB1F24" w:rsidP="00CB1F24">
      <w:pPr>
        <w:autoSpaceDE w:val="0"/>
        <w:autoSpaceDN w:val="0"/>
        <w:adjustRightInd w:val="0"/>
        <w:rPr>
          <w:lang w:val="en-US"/>
        </w:rPr>
      </w:pPr>
      <w:r w:rsidRPr="00CB1F24">
        <w:rPr>
          <w:lang w:val="en-US"/>
        </w:rPr>
        <w:t xml:space="preserve">   /* Diabetes m/u complic */</w:t>
      </w:r>
    </w:p>
    <w:p w:rsidR="00CB1F24" w:rsidRPr="00CB1F24" w:rsidRDefault="00CB1F24" w:rsidP="00CB1F24">
      <w:pPr>
        <w:autoSpaceDE w:val="0"/>
        <w:autoSpaceDN w:val="0"/>
        <w:adjustRightInd w:val="0"/>
        <w:rPr>
          <w:lang w:val="en-US"/>
        </w:rPr>
      </w:pPr>
      <w:r w:rsidRPr="00CB1F24">
        <w:rPr>
          <w:lang w:val="en-US"/>
        </w:rPr>
        <w:t xml:space="preserve">      ('E10'&lt;=substr(diag,2,3)&lt;='E14' or substr(diag,1,3) in ('250'))or  </w:t>
      </w:r>
    </w:p>
    <w:p w:rsidR="00CB1F24" w:rsidRPr="00CB1F24" w:rsidRDefault="00CB1F24" w:rsidP="00CB1F24">
      <w:pPr>
        <w:autoSpaceDE w:val="0"/>
        <w:autoSpaceDN w:val="0"/>
        <w:adjustRightInd w:val="0"/>
        <w:rPr>
          <w:lang w:val="en-US"/>
        </w:rPr>
      </w:pPr>
      <w:r w:rsidRPr="00CB1F24">
        <w:rPr>
          <w:lang w:val="en-US"/>
        </w:rPr>
        <w:t xml:space="preserve">   /* Pulmonary edema */</w:t>
      </w:r>
    </w:p>
    <w:p w:rsidR="00CB1F24" w:rsidRPr="00CB1F24" w:rsidRDefault="00CB1F24" w:rsidP="00CB1F24">
      <w:pPr>
        <w:autoSpaceDE w:val="0"/>
        <w:autoSpaceDN w:val="0"/>
        <w:adjustRightInd w:val="0"/>
        <w:rPr>
          <w:lang w:val="en-US"/>
        </w:rPr>
      </w:pPr>
      <w:r w:rsidRPr="00CB1F24">
        <w:rPr>
          <w:lang w:val="en-US"/>
        </w:rPr>
        <w:t xml:space="preserve">     (substr(diag,2,3) in ('J81') or  substr(diag,2,4) in ('J182') or substr(diag,1,3) in ('514')) or</w:t>
      </w:r>
    </w:p>
    <w:p w:rsidR="00CB1F24" w:rsidRPr="00CB1F24" w:rsidRDefault="00CB1F24" w:rsidP="00CB1F24">
      <w:pPr>
        <w:autoSpaceDE w:val="0"/>
        <w:autoSpaceDN w:val="0"/>
        <w:adjustRightInd w:val="0"/>
        <w:rPr>
          <w:lang w:val="en-US"/>
        </w:rPr>
      </w:pPr>
      <w:r w:rsidRPr="00CB1F24">
        <w:rPr>
          <w:lang w:val="en-US"/>
        </w:rPr>
        <w:t xml:space="preserve">    /* Sepsis og cardiogen shock */</w:t>
      </w:r>
    </w:p>
    <w:p w:rsidR="00CB1F24" w:rsidRPr="00CB1F24" w:rsidRDefault="00CB1F24" w:rsidP="00CB1F24">
      <w:pPr>
        <w:autoSpaceDE w:val="0"/>
        <w:autoSpaceDN w:val="0"/>
        <w:adjustRightInd w:val="0"/>
        <w:rPr>
          <w:lang w:val="en-US"/>
        </w:rPr>
      </w:pPr>
      <w:r w:rsidRPr="00CB1F24">
        <w:rPr>
          <w:lang w:val="en-US"/>
        </w:rPr>
        <w:t xml:space="preserve">      (substr(diag,2,3) in ('R57','A41') or substr(diag,2,3) in ('038') or substr(diag,1,4) in ('7855')) or</w:t>
      </w:r>
    </w:p>
    <w:p w:rsidR="00CB1F24" w:rsidRPr="00CB1F24" w:rsidRDefault="00CB1F24" w:rsidP="00CB1F24">
      <w:pPr>
        <w:autoSpaceDE w:val="0"/>
        <w:autoSpaceDN w:val="0"/>
        <w:adjustRightInd w:val="0"/>
        <w:rPr>
          <w:lang w:val="en-US"/>
        </w:rPr>
      </w:pPr>
      <w:r w:rsidRPr="00CB1F24">
        <w:rPr>
          <w:lang w:val="en-US"/>
        </w:rPr>
        <w:t xml:space="preserve">    /* Chronic obstructive lung disease */</w:t>
      </w:r>
    </w:p>
    <w:p w:rsidR="00CB1F24" w:rsidRPr="00CB1F24" w:rsidRDefault="00CB1F24" w:rsidP="00CB1F24">
      <w:pPr>
        <w:autoSpaceDE w:val="0"/>
        <w:autoSpaceDN w:val="0"/>
        <w:adjustRightInd w:val="0"/>
        <w:rPr>
          <w:lang w:val="en-US"/>
        </w:rPr>
      </w:pPr>
      <w:r w:rsidRPr="00CB1F24">
        <w:rPr>
          <w:lang w:val="en-US"/>
        </w:rPr>
        <w:t xml:space="preserve">      (substr(diag,2,3) in ('J42','J44') or substr(diag,1,3) in ('490','491','492')) or                                             </w:t>
      </w:r>
    </w:p>
    <w:p w:rsidR="00CB1F24" w:rsidRPr="00CB1F24" w:rsidRDefault="00CB1F24" w:rsidP="00CB1F24">
      <w:pPr>
        <w:autoSpaceDE w:val="0"/>
        <w:autoSpaceDN w:val="0"/>
        <w:adjustRightInd w:val="0"/>
        <w:rPr>
          <w:lang w:val="en-US"/>
        </w:rPr>
      </w:pPr>
      <w:r w:rsidRPr="00CB1F24">
        <w:rPr>
          <w:lang w:val="en-US"/>
        </w:rPr>
        <w:t xml:space="preserve">   /* Dements */</w:t>
      </w:r>
    </w:p>
    <w:p w:rsidR="00CB1F24" w:rsidRPr="00CB1F24" w:rsidRDefault="00CB1F24" w:rsidP="00CB1F24">
      <w:pPr>
        <w:autoSpaceDE w:val="0"/>
        <w:autoSpaceDN w:val="0"/>
        <w:adjustRightInd w:val="0"/>
        <w:rPr>
          <w:lang w:val="en-US"/>
        </w:rPr>
      </w:pPr>
      <w:r w:rsidRPr="00CB1F24">
        <w:rPr>
          <w:lang w:val="en-US"/>
        </w:rPr>
        <w:t xml:space="preserve">      (substr(diag,2,3) in ('G30') or substr(diag,2,4) in ('G311','G312') or substr(diag,1,3) in ('290')) or</w:t>
      </w:r>
    </w:p>
    <w:p w:rsidR="00CB1F24" w:rsidRPr="00CB1F24" w:rsidRDefault="00CB1F24" w:rsidP="00CB1F24">
      <w:pPr>
        <w:autoSpaceDE w:val="0"/>
        <w:autoSpaceDN w:val="0"/>
        <w:adjustRightInd w:val="0"/>
        <w:rPr>
          <w:lang w:val="en-US"/>
        </w:rPr>
      </w:pPr>
      <w:r w:rsidRPr="00CB1F24">
        <w:rPr>
          <w:lang w:val="en-US"/>
        </w:rPr>
        <w:t xml:space="preserve">    /* Mild liver disease */</w:t>
      </w:r>
    </w:p>
    <w:p w:rsidR="00CB1F24" w:rsidRPr="00CB1F24" w:rsidRDefault="00CB1F24" w:rsidP="00CB1F24">
      <w:pPr>
        <w:autoSpaceDE w:val="0"/>
        <w:autoSpaceDN w:val="0"/>
        <w:adjustRightInd w:val="0"/>
        <w:rPr>
          <w:lang w:val="en-US"/>
        </w:rPr>
      </w:pPr>
      <w:r w:rsidRPr="00CB1F24">
        <w:rPr>
          <w:lang w:val="en-US"/>
        </w:rPr>
        <w:t xml:space="preserve">      (('K70' &lt;= substr(diag,2,3) &lt;='K77' and substr(diag,2,4) not in ('K766','K711'))</w:t>
      </w:r>
    </w:p>
    <w:p w:rsidR="00CB1F24" w:rsidRPr="00CB1F24" w:rsidRDefault="00CB1F24" w:rsidP="00CB1F24">
      <w:pPr>
        <w:autoSpaceDE w:val="0"/>
        <w:autoSpaceDN w:val="0"/>
        <w:adjustRightInd w:val="0"/>
        <w:rPr>
          <w:lang w:val="en-US"/>
        </w:rPr>
      </w:pPr>
      <w:r w:rsidRPr="00CB1F24">
        <w:rPr>
          <w:lang w:val="en-US"/>
        </w:rPr>
        <w:t xml:space="preserve">      or substr(diag,1,3) in ('571')) or</w:t>
      </w:r>
    </w:p>
    <w:p w:rsidR="00CB1F24" w:rsidRPr="00CB1F24" w:rsidRDefault="00CB1F24" w:rsidP="00CB1F24">
      <w:pPr>
        <w:autoSpaceDE w:val="0"/>
        <w:autoSpaceDN w:val="0"/>
        <w:adjustRightInd w:val="0"/>
        <w:rPr>
          <w:lang w:val="en-US"/>
        </w:rPr>
      </w:pPr>
      <w:r w:rsidRPr="00CB1F24">
        <w:rPr>
          <w:lang w:val="en-US"/>
        </w:rPr>
        <w:t xml:space="preserve">   /* Severe liver disease */</w:t>
      </w:r>
    </w:p>
    <w:p w:rsidR="00CB1F24" w:rsidRPr="00CB1F24" w:rsidRDefault="00CB1F24" w:rsidP="00CB1F24">
      <w:pPr>
        <w:autoSpaceDE w:val="0"/>
        <w:autoSpaceDN w:val="0"/>
        <w:adjustRightInd w:val="0"/>
        <w:rPr>
          <w:lang w:val="en-US"/>
        </w:rPr>
      </w:pPr>
      <w:r w:rsidRPr="00CB1F24">
        <w:rPr>
          <w:lang w:val="en-US"/>
        </w:rPr>
        <w:t xml:space="preserve">      (substr(diag,2,4) in ('K766','K711','K704','B150','B160','B190') or substr(diag,1,3) in ('572','456')) or</w:t>
      </w:r>
    </w:p>
    <w:p w:rsidR="00CB1F24" w:rsidRPr="00CB1F24" w:rsidRDefault="00CB1F24" w:rsidP="00CB1F24">
      <w:pPr>
        <w:autoSpaceDE w:val="0"/>
        <w:autoSpaceDN w:val="0"/>
        <w:adjustRightInd w:val="0"/>
        <w:rPr>
          <w:lang w:val="en-US"/>
        </w:rPr>
      </w:pPr>
      <w:r w:rsidRPr="00CB1F24">
        <w:rPr>
          <w:lang w:val="en-US"/>
        </w:rPr>
        <w:t xml:space="preserve">   /* Hemiplegia and paraplegia */</w:t>
      </w:r>
    </w:p>
    <w:p w:rsidR="00CB1F24" w:rsidRPr="00CB1F24" w:rsidRDefault="00CB1F24" w:rsidP="00CB1F24">
      <w:pPr>
        <w:autoSpaceDE w:val="0"/>
        <w:autoSpaceDN w:val="0"/>
        <w:adjustRightInd w:val="0"/>
        <w:rPr>
          <w:lang w:val="en-US"/>
        </w:rPr>
      </w:pPr>
      <w:r w:rsidRPr="00CB1F24">
        <w:rPr>
          <w:lang w:val="en-US"/>
        </w:rPr>
        <w:t xml:space="preserve">      (substr(diag,2,3) in ('G81','G82') or substr(diag,2,4) in ('G041','T144') </w:t>
      </w:r>
    </w:p>
    <w:p w:rsidR="00CB1F24" w:rsidRPr="00CB1F24" w:rsidRDefault="00CB1F24" w:rsidP="00CB1F24">
      <w:pPr>
        <w:autoSpaceDE w:val="0"/>
        <w:autoSpaceDN w:val="0"/>
        <w:adjustRightInd w:val="0"/>
        <w:rPr>
          <w:lang w:val="en-US"/>
        </w:rPr>
      </w:pPr>
      <w:r w:rsidRPr="00CB1F24">
        <w:rPr>
          <w:lang w:val="en-US"/>
        </w:rPr>
        <w:t xml:space="preserve">      or substr(diag,1,3) in ('344','342')) or</w:t>
      </w:r>
    </w:p>
    <w:p w:rsidR="00CB1F24" w:rsidRPr="00CB1F24" w:rsidRDefault="00CB1F24" w:rsidP="00CB1F24">
      <w:pPr>
        <w:autoSpaceDE w:val="0"/>
        <w:autoSpaceDN w:val="0"/>
        <w:adjustRightInd w:val="0"/>
        <w:rPr>
          <w:lang w:val="en-US"/>
        </w:rPr>
      </w:pPr>
      <w:r w:rsidRPr="00CB1F24">
        <w:rPr>
          <w:lang w:val="en-US"/>
        </w:rPr>
        <w:t xml:space="preserve">   /* Renal disease */</w:t>
      </w:r>
    </w:p>
    <w:p w:rsidR="00CB1F24" w:rsidRPr="00CB1F24" w:rsidRDefault="00CB1F24" w:rsidP="00CB1F24">
      <w:pPr>
        <w:autoSpaceDE w:val="0"/>
        <w:autoSpaceDN w:val="0"/>
        <w:adjustRightInd w:val="0"/>
        <w:rPr>
          <w:lang w:val="en-US"/>
        </w:rPr>
      </w:pPr>
      <w:r w:rsidRPr="00CB1F24">
        <w:rPr>
          <w:lang w:val="en-US"/>
        </w:rPr>
        <w:t xml:space="preserve">      (substr(diag,2,3) in ('N03','N04','N18','N17','N19','R34','I12','I13') </w:t>
      </w:r>
    </w:p>
    <w:p w:rsidR="00CB1F24" w:rsidRPr="00CB1F24" w:rsidRDefault="00CB1F24" w:rsidP="00CB1F24">
      <w:pPr>
        <w:autoSpaceDE w:val="0"/>
        <w:autoSpaceDN w:val="0"/>
        <w:adjustRightInd w:val="0"/>
        <w:rPr>
          <w:lang w:val="en-US"/>
        </w:rPr>
      </w:pPr>
      <w:r w:rsidRPr="00CB1F24">
        <w:rPr>
          <w:lang w:val="en-US"/>
        </w:rPr>
        <w:t xml:space="preserve">      or  substr(diag,2,4) in ('T858','T859','Z992')</w:t>
      </w:r>
    </w:p>
    <w:p w:rsidR="00CB1F24" w:rsidRPr="00CB1F24" w:rsidRDefault="00CB1F24" w:rsidP="00CB1F24">
      <w:pPr>
        <w:autoSpaceDE w:val="0"/>
        <w:autoSpaceDN w:val="0"/>
        <w:adjustRightInd w:val="0"/>
        <w:rPr>
          <w:lang w:val="en-US"/>
        </w:rPr>
      </w:pPr>
      <w:r w:rsidRPr="00CB1F24">
        <w:rPr>
          <w:lang w:val="en-US"/>
        </w:rPr>
        <w:t xml:space="preserve">      or substr(diag,1,3) in ('583','582','584','585','586','588')) or        </w:t>
      </w:r>
    </w:p>
    <w:p w:rsidR="00CB1F24" w:rsidRPr="00CB1F24" w:rsidRDefault="00CB1F24" w:rsidP="00CB1F24">
      <w:pPr>
        <w:autoSpaceDE w:val="0"/>
        <w:autoSpaceDN w:val="0"/>
        <w:adjustRightInd w:val="0"/>
        <w:rPr>
          <w:lang w:val="en-US"/>
        </w:rPr>
      </w:pPr>
      <w:r w:rsidRPr="00CB1F24">
        <w:rPr>
          <w:lang w:val="en-US"/>
        </w:rPr>
        <w:t xml:space="preserve">   /* Rheumatologic disease */ </w:t>
      </w:r>
    </w:p>
    <w:p w:rsidR="00CB1F24" w:rsidRPr="00CB1F24" w:rsidRDefault="00CB1F24" w:rsidP="00CB1F24">
      <w:pPr>
        <w:autoSpaceDE w:val="0"/>
        <w:autoSpaceDN w:val="0"/>
        <w:adjustRightInd w:val="0"/>
        <w:rPr>
          <w:lang w:val="en-US"/>
        </w:rPr>
      </w:pPr>
      <w:r w:rsidRPr="00CB1F24">
        <w:rPr>
          <w:lang w:val="en-US"/>
        </w:rPr>
        <w:t xml:space="preserve">      ( substr(diag,2,3) in ('M05','M06','M32','M33','M34') or substr(diag,2,4) in ('M353') or</w:t>
      </w:r>
    </w:p>
    <w:p w:rsidR="00CB1F24" w:rsidRPr="00CB1F24" w:rsidRDefault="00CB1F24" w:rsidP="00CB1F24">
      <w:pPr>
        <w:autoSpaceDE w:val="0"/>
        <w:autoSpaceDN w:val="0"/>
        <w:adjustRightInd w:val="0"/>
        <w:rPr>
          <w:lang w:val="en-US"/>
        </w:rPr>
      </w:pPr>
      <w:r w:rsidRPr="00CB1F24">
        <w:rPr>
          <w:lang w:val="en-US"/>
        </w:rPr>
        <w:t xml:space="preserve">      substr(diag,1,4) in ('7100','7101','7104','7140','7141','7142','7148') or substr(diag,1,3) in ('725')) or</w:t>
      </w:r>
    </w:p>
    <w:p w:rsidR="00CB1F24" w:rsidRPr="00CB1F24" w:rsidRDefault="00CB1F24" w:rsidP="00CB1F24">
      <w:pPr>
        <w:autoSpaceDE w:val="0"/>
        <w:autoSpaceDN w:val="0"/>
        <w:adjustRightInd w:val="0"/>
        <w:rPr>
          <w:lang w:val="en-US"/>
        </w:rPr>
      </w:pPr>
      <w:r w:rsidRPr="00CB1F24">
        <w:rPr>
          <w:lang w:val="en-US"/>
        </w:rPr>
        <w:t xml:space="preserve">   /* Peptic ulcer */</w:t>
      </w:r>
    </w:p>
    <w:p w:rsidR="00CB1F24" w:rsidRPr="00CB1F24" w:rsidRDefault="00CB1F24" w:rsidP="00CB1F24">
      <w:pPr>
        <w:autoSpaceDE w:val="0"/>
        <w:autoSpaceDN w:val="0"/>
        <w:adjustRightInd w:val="0"/>
        <w:rPr>
          <w:lang w:val="en-US"/>
        </w:rPr>
      </w:pPr>
      <w:r w:rsidRPr="00CB1F24">
        <w:rPr>
          <w:lang w:val="en-US"/>
        </w:rPr>
        <w:t xml:space="preserve">       ( substr(diag,2,3) in ('K25','K26','K27','K29') or substr(diag,2,4) in ('K221') or </w:t>
      </w:r>
    </w:p>
    <w:p w:rsidR="00CB1F24" w:rsidRPr="00CB1F24" w:rsidRDefault="00CB1F24" w:rsidP="00CB1F24">
      <w:pPr>
        <w:autoSpaceDE w:val="0"/>
        <w:autoSpaceDN w:val="0"/>
        <w:adjustRightInd w:val="0"/>
        <w:rPr>
          <w:lang w:val="en-US"/>
        </w:rPr>
      </w:pPr>
      <w:r w:rsidRPr="00CB1F24">
        <w:rPr>
          <w:lang w:val="en-US"/>
        </w:rPr>
        <w:t xml:space="preserve">       '531' &lt;= substr(diag,1,3) &lt;= '534') or</w:t>
      </w:r>
    </w:p>
    <w:p w:rsidR="00CB1F24" w:rsidRPr="00CB1F24" w:rsidRDefault="00CB1F24" w:rsidP="00CB1F24">
      <w:pPr>
        <w:autoSpaceDE w:val="0"/>
        <w:autoSpaceDN w:val="0"/>
        <w:adjustRightInd w:val="0"/>
        <w:rPr>
          <w:lang w:val="en-US"/>
        </w:rPr>
      </w:pPr>
      <w:r w:rsidRPr="00CB1F24">
        <w:rPr>
          <w:lang w:val="en-US"/>
        </w:rPr>
        <w:t xml:space="preserve">   /* AIDS */</w:t>
      </w:r>
    </w:p>
    <w:p w:rsidR="00CB1F24" w:rsidRPr="00CB1F24" w:rsidRDefault="00CB1F24" w:rsidP="00CB1F24">
      <w:pPr>
        <w:autoSpaceDE w:val="0"/>
        <w:autoSpaceDN w:val="0"/>
        <w:adjustRightInd w:val="0"/>
        <w:rPr>
          <w:lang w:val="en-US"/>
        </w:rPr>
      </w:pPr>
      <w:r w:rsidRPr="00CB1F24">
        <w:rPr>
          <w:lang w:val="en-US"/>
        </w:rPr>
        <w:t xml:space="preserve">      ('B20'&lt;= substr(diag,2,3) &lt;= 'B24' or  substr(diag,2,3) in ('042','043','044')) </w:t>
      </w:r>
    </w:p>
    <w:p w:rsidR="00CB1F24" w:rsidRPr="00CB1F24" w:rsidRDefault="00CB1F24" w:rsidP="00CB1F24">
      <w:pPr>
        <w:autoSpaceDE w:val="0"/>
        <w:autoSpaceDN w:val="0"/>
        <w:adjustRightInd w:val="0"/>
        <w:rPr>
          <w:lang w:val="en-US"/>
        </w:rPr>
      </w:pPr>
      <w:r w:rsidRPr="00CB1F24">
        <w:rPr>
          <w:lang w:val="en-US"/>
        </w:rPr>
        <w:t xml:space="preserve">   /* Fødselsdiagnoser med videre*/</w:t>
      </w:r>
    </w:p>
    <w:p w:rsidR="00CB1F24" w:rsidRPr="00CB1F24" w:rsidRDefault="00CB1F24" w:rsidP="00CB1F24">
      <w:pPr>
        <w:autoSpaceDE w:val="0"/>
        <w:autoSpaceDN w:val="0"/>
        <w:adjustRightInd w:val="0"/>
        <w:rPr>
          <w:lang w:val="en-US"/>
        </w:rPr>
      </w:pPr>
      <w:r w:rsidRPr="00CB1F24">
        <w:rPr>
          <w:lang w:val="en-US"/>
        </w:rPr>
        <w:tab/>
        <w:t xml:space="preserve">  or substr(diag,2,1) in ('P','Q','O','U') or 600&lt;=substr(diag,1,3)&lt;=698</w:t>
      </w:r>
    </w:p>
    <w:p w:rsidR="00CB1F24" w:rsidRPr="00CB1F24" w:rsidRDefault="00CB1F24" w:rsidP="00CB1F24">
      <w:pPr>
        <w:autoSpaceDE w:val="0"/>
        <w:autoSpaceDN w:val="0"/>
        <w:adjustRightInd w:val="0"/>
        <w:rPr>
          <w:lang w:val="en-US"/>
        </w:rPr>
      </w:pPr>
      <w:r w:rsidRPr="00CB1F24">
        <w:rPr>
          <w:lang w:val="en-US"/>
        </w:rPr>
        <w:t xml:space="preserve">   /* koagulation*/</w:t>
      </w:r>
    </w:p>
    <w:p w:rsidR="00CB1F24" w:rsidRPr="00CB1F24" w:rsidRDefault="00CB1F24" w:rsidP="00CB1F24">
      <w:pPr>
        <w:autoSpaceDE w:val="0"/>
        <w:autoSpaceDN w:val="0"/>
        <w:adjustRightInd w:val="0"/>
        <w:rPr>
          <w:lang w:val="en-US"/>
        </w:rPr>
      </w:pPr>
      <w:r w:rsidRPr="00CB1F24">
        <w:rPr>
          <w:lang w:val="en-US"/>
        </w:rPr>
        <w:tab/>
        <w:t xml:space="preserve">  or substr(diag,2,2)='D6'</w:t>
      </w:r>
    </w:p>
    <w:p w:rsidR="00CB1F24" w:rsidRPr="00CB1F24" w:rsidRDefault="00CB1F24" w:rsidP="00CB1F24">
      <w:pPr>
        <w:autoSpaceDE w:val="0"/>
        <w:autoSpaceDN w:val="0"/>
        <w:adjustRightInd w:val="0"/>
        <w:rPr>
          <w:lang w:val="en-US"/>
        </w:rPr>
      </w:pPr>
      <w:r w:rsidRPr="00CB1F24">
        <w:rPr>
          <w:lang w:val="en-US"/>
        </w:rPr>
        <w:t xml:space="preserve">   /* psyk*/</w:t>
      </w:r>
    </w:p>
    <w:p w:rsidR="00CB1F24" w:rsidRPr="00CB1F24" w:rsidRDefault="00CB1F24" w:rsidP="00CB1F24">
      <w:pPr>
        <w:autoSpaceDE w:val="0"/>
        <w:autoSpaceDN w:val="0"/>
        <w:adjustRightInd w:val="0"/>
        <w:rPr>
          <w:lang w:val="en-US"/>
        </w:rPr>
      </w:pPr>
      <w:r w:rsidRPr="00CB1F24">
        <w:rPr>
          <w:lang w:val="en-US"/>
        </w:rPr>
        <w:tab/>
        <w:t xml:space="preserve">  or substr(diag,2,1)='F'</w:t>
      </w:r>
    </w:p>
    <w:p w:rsidR="00CB1F24" w:rsidRPr="00CB1F24" w:rsidRDefault="00CB1F24" w:rsidP="00CB1F24">
      <w:pPr>
        <w:autoSpaceDE w:val="0"/>
        <w:autoSpaceDN w:val="0"/>
        <w:adjustRightInd w:val="0"/>
        <w:rPr>
          <w:lang w:val="en-US"/>
        </w:rPr>
      </w:pPr>
      <w:r w:rsidRPr="00CB1F24">
        <w:rPr>
          <w:lang w:val="en-US"/>
        </w:rPr>
        <w:t xml:space="preserve">   /* traumer */</w:t>
      </w:r>
    </w:p>
    <w:p w:rsidR="00CB1F24" w:rsidRPr="00CB1F24" w:rsidRDefault="00CB1F24" w:rsidP="00CB1F24">
      <w:pPr>
        <w:autoSpaceDE w:val="0"/>
        <w:autoSpaceDN w:val="0"/>
        <w:adjustRightInd w:val="0"/>
        <w:rPr>
          <w:lang w:val="en-US"/>
        </w:rPr>
      </w:pPr>
      <w:r w:rsidRPr="00CB1F24">
        <w:rPr>
          <w:lang w:val="en-US"/>
        </w:rPr>
        <w:tab/>
        <w:t xml:space="preserve">  or substr(diag,2,1) in ('S','T')</w:t>
      </w:r>
    </w:p>
    <w:p w:rsidR="00CB1F24" w:rsidRPr="00CB1F24" w:rsidRDefault="00CB1F24" w:rsidP="00CB1F24">
      <w:pPr>
        <w:autoSpaceDE w:val="0"/>
        <w:autoSpaceDN w:val="0"/>
        <w:adjustRightInd w:val="0"/>
        <w:rPr>
          <w:lang w:val="en-US"/>
        </w:rPr>
      </w:pPr>
      <w:r w:rsidRPr="00CB1F24">
        <w:rPr>
          <w:lang w:val="en-US"/>
        </w:rPr>
        <w:t xml:space="preserve">   /* lungeemboli med videre */</w:t>
      </w:r>
    </w:p>
    <w:p w:rsidR="00CB1F24" w:rsidRPr="00CB1F24" w:rsidRDefault="00CB1F24" w:rsidP="00CB1F24">
      <w:pPr>
        <w:autoSpaceDE w:val="0"/>
        <w:autoSpaceDN w:val="0"/>
        <w:adjustRightInd w:val="0"/>
        <w:rPr>
          <w:lang w:val="en-US"/>
        </w:rPr>
      </w:pPr>
      <w:r w:rsidRPr="00CB1F24">
        <w:rPr>
          <w:lang w:val="en-US"/>
        </w:rPr>
        <w:tab/>
        <w:t xml:space="preserve">  or substr(diag,2,2) in ('I8','I2')</w:t>
      </w:r>
    </w:p>
    <w:p w:rsidR="00CB1F24" w:rsidRPr="00CB1F24" w:rsidRDefault="00CB1F24" w:rsidP="00CB1F24">
      <w:pPr>
        <w:autoSpaceDE w:val="0"/>
        <w:autoSpaceDN w:val="0"/>
        <w:adjustRightInd w:val="0"/>
        <w:rPr>
          <w:lang w:val="en-US"/>
        </w:rPr>
      </w:pPr>
      <w:r w:rsidRPr="00CB1F24">
        <w:rPr>
          <w:lang w:val="en-US"/>
        </w:rPr>
        <w:tab/>
        <w:t xml:space="preserve">  or substr(diag,1,2) in ('45','63','67')</w:t>
      </w:r>
    </w:p>
    <w:p w:rsidR="00CB1F24" w:rsidRPr="00CB1F24" w:rsidRDefault="00CB1F24" w:rsidP="00CB1F24">
      <w:pPr>
        <w:autoSpaceDE w:val="0"/>
        <w:autoSpaceDN w:val="0"/>
        <w:adjustRightInd w:val="0"/>
      </w:pPr>
      <w:r w:rsidRPr="00CB1F24">
        <w:rPr>
          <w:lang w:val="en-US"/>
        </w:rPr>
        <w:t xml:space="preserve">    </w:t>
      </w:r>
      <w:r w:rsidRPr="00CB1F24">
        <w:t>;</w:t>
      </w:r>
    </w:p>
    <w:p w:rsidR="00CB1F24" w:rsidRPr="00CB1F24" w:rsidRDefault="00CB1F24" w:rsidP="00CB1F24">
      <w:pPr>
        <w:autoSpaceDE w:val="0"/>
        <w:autoSpaceDN w:val="0"/>
        <w:adjustRightInd w:val="0"/>
      </w:pPr>
      <w:r w:rsidRPr="00CB1F24">
        <w:t xml:space="preserve">    run;</w:t>
      </w:r>
    </w:p>
    <w:p w:rsidR="00CB1F24" w:rsidRPr="00CB1F24" w:rsidRDefault="00CB1F24" w:rsidP="00CB1F24">
      <w:pPr>
        <w:autoSpaceDE w:val="0"/>
        <w:autoSpaceDN w:val="0"/>
        <w:adjustRightInd w:val="0"/>
      </w:pPr>
      <w:r w:rsidRPr="00CB1F24">
        <w:t xml:space="preserve">  /* offentlig */</w:t>
      </w:r>
    </w:p>
    <w:p w:rsidR="00CB1F24" w:rsidRPr="00CB1F24" w:rsidRDefault="00CB1F24" w:rsidP="00CB1F24">
      <w:pPr>
        <w:autoSpaceDE w:val="0"/>
        <w:autoSpaceDN w:val="0"/>
        <w:adjustRightInd w:val="0"/>
      </w:pPr>
      <w:r w:rsidRPr="00CB1F24">
        <w:t xml:space="preserve"> * Gemmer sygehus og afdeling specifik i denne opgave;</w:t>
      </w:r>
    </w:p>
    <w:p w:rsidR="00CB1F24" w:rsidRPr="00CB1F24" w:rsidRDefault="00CB1F24" w:rsidP="00CB1F24">
      <w:pPr>
        <w:autoSpaceDE w:val="0"/>
        <w:autoSpaceDN w:val="0"/>
        <w:adjustRightInd w:val="0"/>
      </w:pPr>
      <w:r w:rsidRPr="00CB1F24">
        <w:t xml:space="preserve">   data pop&amp;i; set %if &amp;i&lt;1994 or &amp;direc=lprpriv %then &amp;&amp;direc..HEL&amp;i; %else &amp;&amp;direc..POP&amp;i; </w:t>
      </w:r>
    </w:p>
    <w:p w:rsidR="00CB1F24" w:rsidRPr="00CB1F24" w:rsidRDefault="00CB1F24" w:rsidP="00CB1F24">
      <w:pPr>
        <w:autoSpaceDE w:val="0"/>
        <w:autoSpaceDN w:val="0"/>
        <w:adjustRightInd w:val="0"/>
      </w:pPr>
      <w:r w:rsidRPr="00CB1F24">
        <w:t xml:space="preserve">    (keep=pnr recnum inddto sgh spec pattype</w:t>
      </w:r>
    </w:p>
    <w:p w:rsidR="00CB1F24" w:rsidRPr="00CB1F24" w:rsidRDefault="00CB1F24" w:rsidP="00CB1F24">
      <w:pPr>
        <w:autoSpaceDE w:val="0"/>
        <w:autoSpaceDN w:val="0"/>
        <w:adjustRightInd w:val="0"/>
        <w:rPr>
          <w:lang w:val="en-US"/>
        </w:rPr>
      </w:pPr>
      <w:r w:rsidRPr="00CB1F24">
        <w:tab/>
        <w:t xml:space="preserve">  </w:t>
      </w:r>
      <w:r w:rsidRPr="00CB1F24">
        <w:rPr>
          <w:lang w:val="en-US"/>
        </w:rPr>
        <w:t>%if &amp;direc=lprpriv and (&amp;i&gt;=2008 and &amp;i&lt;2010)  %then d_uddto; %else uddto;</w:t>
      </w:r>
    </w:p>
    <w:p w:rsidR="00CB1F24" w:rsidRPr="00CB1F24" w:rsidRDefault="00CB1F24" w:rsidP="00CB1F24">
      <w:pPr>
        <w:autoSpaceDE w:val="0"/>
        <w:autoSpaceDN w:val="0"/>
        <w:adjustRightInd w:val="0"/>
        <w:rPr>
          <w:lang w:val="en-US"/>
        </w:rPr>
      </w:pPr>
      <w:r w:rsidRPr="00CB1F24">
        <w:rPr>
          <w:lang w:val="en-US"/>
        </w:rPr>
        <w:t xml:space="preserve">      %if &amp;direc=lprpriv and &amp;i&lt;2007  %then nyafd ; %else afd ;);</w:t>
      </w:r>
    </w:p>
    <w:p w:rsidR="00CB1F24" w:rsidRPr="00CB1F24" w:rsidRDefault="00CB1F24" w:rsidP="00CB1F24">
      <w:pPr>
        <w:autoSpaceDE w:val="0"/>
        <w:autoSpaceDN w:val="0"/>
        <w:adjustRightInd w:val="0"/>
        <w:rPr>
          <w:lang w:val="en-US"/>
        </w:rPr>
      </w:pPr>
      <w:r w:rsidRPr="00CB1F24">
        <w:rPr>
          <w:lang w:val="en-US"/>
        </w:rPr>
        <w:lastRenderedPageBreak/>
        <w:t xml:space="preserve">      %if &amp;direc=lprpriv and &amp;i&lt;2007  %then %do; afd=nyafd; drop nyafd; %end; </w:t>
      </w:r>
    </w:p>
    <w:p w:rsidR="00CB1F24" w:rsidRPr="00CB1F24" w:rsidRDefault="00CB1F24" w:rsidP="00CB1F24">
      <w:pPr>
        <w:autoSpaceDE w:val="0"/>
        <w:autoSpaceDN w:val="0"/>
        <w:adjustRightInd w:val="0"/>
        <w:rPr>
          <w:lang w:val="en-US"/>
        </w:rPr>
      </w:pPr>
      <w:r w:rsidRPr="00CB1F24">
        <w:rPr>
          <w:lang w:val="en-US"/>
        </w:rPr>
        <w:tab/>
        <w:t xml:space="preserve">  %if &amp;direc=lprpriv and (&amp;i&gt;=2008 and &amp;i&lt;2010)  %then %do; uddto=d_uddto; drop d_uddto; %end;</w:t>
      </w:r>
    </w:p>
    <w:p w:rsidR="00CB1F24" w:rsidRPr="00CB1F24" w:rsidRDefault="00CB1F24" w:rsidP="00CB1F24">
      <w:pPr>
        <w:autoSpaceDE w:val="0"/>
        <w:autoSpaceDN w:val="0"/>
        <w:adjustRightInd w:val="0"/>
        <w:rPr>
          <w:lang w:val="en-US"/>
        </w:rPr>
      </w:pPr>
      <w:r w:rsidRPr="00CB1F24">
        <w:rPr>
          <w:lang w:val="en-US"/>
        </w:rPr>
        <w:tab/>
        <w:t xml:space="preserve">  length pattype2 $1 afd2 $3 sgh2 $4 spec2$3;</w:t>
      </w:r>
      <w:r w:rsidRPr="00CB1F24">
        <w:rPr>
          <w:lang w:val="en-US"/>
        </w:rPr>
        <w:tab/>
        <w:t xml:space="preserve">  </w:t>
      </w:r>
    </w:p>
    <w:p w:rsidR="00CB1F24" w:rsidRPr="00CB1F24" w:rsidRDefault="00CB1F24" w:rsidP="00CB1F24">
      <w:pPr>
        <w:autoSpaceDE w:val="0"/>
        <w:autoSpaceDN w:val="0"/>
        <w:adjustRightInd w:val="0"/>
      </w:pPr>
      <w:r w:rsidRPr="00CB1F24">
        <w:rPr>
          <w:lang w:val="en-US"/>
        </w:rPr>
        <w:tab/>
        <w:t xml:space="preserve">  </w:t>
      </w:r>
      <w:r w:rsidRPr="00CB1F24">
        <w:t>afd2=afd;</w:t>
      </w:r>
      <w:r w:rsidRPr="00CB1F24">
        <w:tab/>
        <w:t xml:space="preserve">  drop afd;</w:t>
      </w:r>
      <w:r w:rsidRPr="00CB1F24">
        <w:tab/>
        <w:t xml:space="preserve">  rename afd2=afd;</w:t>
      </w:r>
    </w:p>
    <w:p w:rsidR="00CB1F24" w:rsidRPr="00CB1F24" w:rsidRDefault="00CB1F24" w:rsidP="00CB1F24">
      <w:pPr>
        <w:autoSpaceDE w:val="0"/>
        <w:autoSpaceDN w:val="0"/>
        <w:adjustRightInd w:val="0"/>
        <w:rPr>
          <w:lang w:val="en-US"/>
        </w:rPr>
      </w:pPr>
      <w:r w:rsidRPr="00CB1F24">
        <w:tab/>
        <w:t xml:space="preserve">  </w:t>
      </w:r>
      <w:r w:rsidRPr="00CB1F24">
        <w:rPr>
          <w:lang w:val="en-US"/>
        </w:rPr>
        <w:t>sgh2=sgh;   drop sgh;   rename sgh2=sgh;</w:t>
      </w:r>
    </w:p>
    <w:p w:rsidR="00CB1F24" w:rsidRPr="00CB1F24" w:rsidRDefault="00CB1F24" w:rsidP="00CB1F24">
      <w:pPr>
        <w:autoSpaceDE w:val="0"/>
        <w:autoSpaceDN w:val="0"/>
        <w:adjustRightInd w:val="0"/>
        <w:rPr>
          <w:lang w:val="en-US"/>
        </w:rPr>
      </w:pPr>
      <w:r w:rsidRPr="00CB1F24">
        <w:rPr>
          <w:lang w:val="en-US"/>
        </w:rPr>
        <w:tab/>
        <w:t xml:space="preserve">  spec2=spec; drop spec;  rename spec2=spec;</w:t>
      </w:r>
    </w:p>
    <w:p w:rsidR="00CB1F24" w:rsidRPr="00CB1F24" w:rsidRDefault="00CB1F24" w:rsidP="00CB1F24">
      <w:pPr>
        <w:autoSpaceDE w:val="0"/>
        <w:autoSpaceDN w:val="0"/>
        <w:adjustRightInd w:val="0"/>
        <w:rPr>
          <w:lang w:val="en-US"/>
        </w:rPr>
      </w:pPr>
      <w:r w:rsidRPr="00CB1F24">
        <w:rPr>
          <w:lang w:val="en-US"/>
        </w:rPr>
        <w:tab/>
        <w:t xml:space="preserve">  pattype2=pattype;</w:t>
      </w:r>
      <w:r w:rsidRPr="00CB1F24">
        <w:rPr>
          <w:lang w:val="en-US"/>
        </w:rPr>
        <w:tab/>
        <w:t xml:space="preserve">  drop pattype;</w:t>
      </w:r>
      <w:r w:rsidRPr="00CB1F24">
        <w:rPr>
          <w:lang w:val="en-US"/>
        </w:rPr>
        <w:tab/>
        <w:t xml:space="preserve">  rename pattype2=pattype;</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 xml:space="preserve">   proc sort data=diag&amp;i noduprecs; by recnum; run;</w:t>
      </w:r>
    </w:p>
    <w:p w:rsidR="00CB1F24" w:rsidRPr="00CB1F24" w:rsidRDefault="00CB1F24" w:rsidP="00CB1F24">
      <w:pPr>
        <w:autoSpaceDE w:val="0"/>
        <w:autoSpaceDN w:val="0"/>
        <w:adjustRightInd w:val="0"/>
        <w:rPr>
          <w:lang w:val="en-US"/>
        </w:rPr>
      </w:pPr>
      <w:r w:rsidRPr="00CB1F24">
        <w:rPr>
          <w:lang w:val="en-US"/>
        </w:rPr>
        <w:t xml:space="preserve">   proc sort data=pop&amp;i nodupkey; by recnum; run;</w:t>
      </w:r>
    </w:p>
    <w:p w:rsidR="00CB1F24" w:rsidRPr="00CB1F24" w:rsidRDefault="00CB1F24" w:rsidP="00CB1F24">
      <w:pPr>
        <w:autoSpaceDE w:val="0"/>
        <w:autoSpaceDN w:val="0"/>
        <w:adjustRightInd w:val="0"/>
        <w:rPr>
          <w:lang w:val="en-US"/>
        </w:rPr>
      </w:pPr>
      <w:r w:rsidRPr="00CB1F24">
        <w:rPr>
          <w:lang w:val="en-US"/>
        </w:rPr>
        <w:t xml:space="preserve">   data indl_diag&amp;i; merge diag&amp;i (in=data) pop&amp;i (in=data2); by recnum;</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 xml:space="preserve"> </w:t>
      </w:r>
    </w:p>
    <w:p w:rsidR="00CB1F24" w:rsidRPr="00CB1F24" w:rsidRDefault="00CB1F24" w:rsidP="00CB1F24">
      <w:pPr>
        <w:autoSpaceDE w:val="0"/>
        <w:autoSpaceDN w:val="0"/>
        <w:adjustRightInd w:val="0"/>
      </w:pPr>
      <w:r w:rsidRPr="00CB1F24">
        <w:rPr>
          <w:lang w:val="en-US"/>
        </w:rPr>
        <w:t xml:space="preserve">  </w:t>
      </w:r>
      <w:r w:rsidRPr="00CB1F24">
        <w:t>%end;</w:t>
      </w:r>
    </w:p>
    <w:p w:rsidR="00CB1F24" w:rsidRPr="00CB1F24" w:rsidRDefault="00CB1F24" w:rsidP="00CB1F24">
      <w:pPr>
        <w:autoSpaceDE w:val="0"/>
        <w:autoSpaceDN w:val="0"/>
        <w:adjustRightInd w:val="0"/>
      </w:pPr>
      <w:r w:rsidRPr="00CB1F24">
        <w:t xml:space="preserve"> data &amp;output; set %do i=&amp;start %to &amp;slut; indl_diag&amp;i %end;; 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%mend;</w:t>
      </w:r>
    </w:p>
    <w:p w:rsidR="00CB1F24" w:rsidRPr="00CB1F24" w:rsidRDefault="00CB1F24" w:rsidP="00CB1F24">
      <w:pPr>
        <w:autoSpaceDE w:val="0"/>
        <w:autoSpaceDN w:val="0"/>
        <w:adjustRightInd w:val="0"/>
      </w:pPr>
      <w:r w:rsidRPr="00CB1F24">
        <w:t>%lpr(lprgrund,1977,2012,diag_indl_offentlig);</w:t>
      </w:r>
    </w:p>
    <w:p w:rsidR="00CB1F24" w:rsidRPr="00CB1F24" w:rsidRDefault="00CB1F24" w:rsidP="00CB1F24">
      <w:pPr>
        <w:autoSpaceDE w:val="0"/>
        <w:autoSpaceDN w:val="0"/>
        <w:adjustRightInd w:val="0"/>
      </w:pPr>
      <w:r w:rsidRPr="00CB1F24">
        <w:t>%lpr(lprpriv,2002,2012,diag_indl_privat);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diag_indl; set diag_indl_offentlig diag_indl_privat; run;</w:t>
      </w:r>
    </w:p>
    <w:p w:rsidR="00CB1F24" w:rsidRPr="00CB1F24" w:rsidRDefault="00CB1F24" w:rsidP="00CB1F24">
      <w:pPr>
        <w:autoSpaceDE w:val="0"/>
        <w:autoSpaceDN w:val="0"/>
        <w:adjustRightInd w:val="0"/>
        <w:rPr>
          <w:lang w:val="en-US"/>
        </w:rPr>
      </w:pPr>
      <w:r w:rsidRPr="00CB1F24">
        <w:rPr>
          <w:lang w:val="en-US"/>
        </w:rPr>
        <w:t>proc sort data=diag_indl; by pnr; run;</w:t>
      </w:r>
    </w:p>
    <w:p w:rsidR="00CB1F24" w:rsidRPr="00CB1F24" w:rsidRDefault="00CB1F24" w:rsidP="00CB1F24">
      <w:pPr>
        <w:autoSpaceDE w:val="0"/>
        <w:autoSpaceDN w:val="0"/>
        <w:adjustRightInd w:val="0"/>
        <w:rPr>
          <w:lang w:val="en-US"/>
        </w:rPr>
      </w:pPr>
      <w:r w:rsidRPr="00CB1F24">
        <w:rPr>
          <w:lang w:val="en-US"/>
        </w:rPr>
        <w:t>proc sort data=pnr; by pnr; run;</w:t>
      </w:r>
    </w:p>
    <w:p w:rsidR="00CB1F24" w:rsidRPr="00CB1F24" w:rsidRDefault="00CB1F24" w:rsidP="00CB1F24">
      <w:pPr>
        <w:autoSpaceDE w:val="0"/>
        <w:autoSpaceDN w:val="0"/>
        <w:adjustRightInd w:val="0"/>
        <w:rPr>
          <w:lang w:val="en-US"/>
        </w:rPr>
      </w:pPr>
      <w:r w:rsidRPr="00CB1F24">
        <w:rPr>
          <w:lang w:val="en-US"/>
        </w:rPr>
        <w:t>data k.diag_indl; merge diag_indl (in=data2) pnr (in=data); by pnr;</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r w:rsidRPr="00CB1F24">
        <w:rPr>
          <w:lang w:val="en-US"/>
        </w:rPr>
        <w:t>proc sort data=k.diag_indl noduprecs; by pnr recnum diag;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 SST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 xml:space="preserve">Operationer - KF operationer - Aktuelt justeret til K operationer </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rPr>
          <w:lang w:val="en-US"/>
        </w:rPr>
      </w:pPr>
      <w:r w:rsidRPr="00CB1F24">
        <w:rPr>
          <w:lang w:val="en-US"/>
        </w:rPr>
        <w:t>**************************************************************************/</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%macro opr(direc,filtype,start, slut,output);</w:t>
      </w:r>
    </w:p>
    <w:p w:rsidR="00CB1F24" w:rsidRPr="00CB1F24" w:rsidRDefault="00CB1F24" w:rsidP="00CB1F24">
      <w:pPr>
        <w:autoSpaceDE w:val="0"/>
        <w:autoSpaceDN w:val="0"/>
        <w:adjustRightInd w:val="0"/>
        <w:rPr>
          <w:lang w:val="en-US"/>
        </w:rPr>
      </w:pPr>
      <w:r w:rsidRPr="00CB1F24">
        <w:rPr>
          <w:lang w:val="en-US"/>
        </w:rPr>
        <w:t xml:space="preserve"> %do i=&amp;start %to &amp;slut;</w:t>
      </w:r>
    </w:p>
    <w:p w:rsidR="00CB1F24" w:rsidRPr="00CB1F24" w:rsidRDefault="00CB1F24" w:rsidP="00CB1F24">
      <w:pPr>
        <w:autoSpaceDE w:val="0"/>
        <w:autoSpaceDN w:val="0"/>
        <w:adjustRightInd w:val="0"/>
        <w:rPr>
          <w:lang w:val="en-US"/>
        </w:rPr>
      </w:pPr>
      <w:r w:rsidRPr="00CB1F24">
        <w:rPr>
          <w:lang w:val="en-US"/>
        </w:rPr>
        <w:t xml:space="preserve">  data &amp;filtype&amp;i; set &amp;direc..&amp;filtype&amp;i (keep= recnum osgh opr</w:t>
      </w:r>
    </w:p>
    <w:p w:rsidR="00CB1F24" w:rsidRPr="00CB1F24" w:rsidRDefault="00CB1F24" w:rsidP="00CB1F24">
      <w:pPr>
        <w:autoSpaceDE w:val="0"/>
        <w:autoSpaceDN w:val="0"/>
        <w:adjustRightInd w:val="0"/>
        <w:rPr>
          <w:lang w:val="en-US"/>
        </w:rPr>
      </w:pPr>
      <w:r w:rsidRPr="00CB1F24">
        <w:rPr>
          <w:lang w:val="en-US"/>
        </w:rPr>
        <w:t xml:space="preserve">  %if not(&amp;direc=lprpriv and &amp;i=2007) %then odto;   );/* Ingen oddto hos private i 2007*/</w:t>
      </w:r>
    </w:p>
    <w:p w:rsidR="00CB1F24" w:rsidRPr="00CB1F24" w:rsidRDefault="00CB1F24" w:rsidP="00CB1F24">
      <w:pPr>
        <w:autoSpaceDE w:val="0"/>
        <w:autoSpaceDN w:val="0"/>
        <w:adjustRightInd w:val="0"/>
        <w:rPr>
          <w:lang w:val="en-US"/>
        </w:rPr>
      </w:pPr>
      <w:r w:rsidRPr="00CB1F24">
        <w:rPr>
          <w:lang w:val="en-US"/>
        </w:rPr>
        <w:t xml:space="preserve">    if substr(opr,1,1) in('K');</w:t>
      </w:r>
    </w:p>
    <w:p w:rsidR="00CB1F24" w:rsidRPr="00CB1F24" w:rsidRDefault="00CB1F24" w:rsidP="00CB1F24">
      <w:pPr>
        <w:autoSpaceDE w:val="0"/>
        <w:autoSpaceDN w:val="0"/>
        <w:adjustRightInd w:val="0"/>
        <w:rPr>
          <w:lang w:val="en-US"/>
        </w:rPr>
      </w:pPr>
      <w:r w:rsidRPr="00CB1F24">
        <w:rPr>
          <w:lang w:val="en-US"/>
        </w:rPr>
        <w:tab/>
        <w:t>osgh1=osgh*1; drop osgh; rename osgh1=osgh;</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 xml:space="preserve">  data pop&amp;i; set %if &amp;i&lt;1994 or &amp;direc=lprpriv %then &amp;&amp;direc..HEL&amp;i; %else &amp;&amp;direc..POP&amp;i; (keep=pnr recnum inddto pattype</w:t>
      </w:r>
    </w:p>
    <w:p w:rsidR="00CB1F24" w:rsidRPr="00CB1F24" w:rsidRDefault="00CB1F24" w:rsidP="00CB1F24">
      <w:pPr>
        <w:autoSpaceDE w:val="0"/>
        <w:autoSpaceDN w:val="0"/>
        <w:adjustRightInd w:val="0"/>
        <w:rPr>
          <w:lang w:val="en-US"/>
        </w:rPr>
      </w:pPr>
      <w:r w:rsidRPr="00CB1F24">
        <w:rPr>
          <w:lang w:val="en-US"/>
        </w:rPr>
        <w:t xml:space="preserve">     %if &amp;direc=lprpriv and (&amp;i&gt;=2008 and &amp;i&lt;2010) %then d_uddto; %else uddto;); </w:t>
      </w:r>
    </w:p>
    <w:p w:rsidR="00CB1F24" w:rsidRPr="00CB1F24" w:rsidRDefault="00CB1F24" w:rsidP="00CB1F24">
      <w:pPr>
        <w:autoSpaceDE w:val="0"/>
        <w:autoSpaceDN w:val="0"/>
        <w:adjustRightInd w:val="0"/>
      </w:pPr>
      <w:r w:rsidRPr="00CB1F24">
        <w:rPr>
          <w:lang w:val="en-US"/>
        </w:rPr>
        <w:tab/>
        <w:t xml:space="preserve"> </w:t>
      </w:r>
      <w:r w:rsidRPr="00CB1F24">
        <w:t>/* nyt variabelnavn hos private efter 2007 - ændret tilbage i 2010*/</w:t>
      </w:r>
    </w:p>
    <w:p w:rsidR="00CB1F24" w:rsidRPr="00CB1F24" w:rsidRDefault="00CB1F24" w:rsidP="00CB1F24">
      <w:pPr>
        <w:autoSpaceDE w:val="0"/>
        <w:autoSpaceDN w:val="0"/>
        <w:adjustRightInd w:val="0"/>
        <w:rPr>
          <w:lang w:val="en-US"/>
        </w:rPr>
      </w:pPr>
      <w:r w:rsidRPr="00CB1F24">
        <w:lastRenderedPageBreak/>
        <w:t xml:space="preserve">    </w:t>
      </w:r>
      <w:r w:rsidRPr="00CB1F24">
        <w:rPr>
          <w:lang w:val="en-US"/>
        </w:rPr>
        <w:t>%if &amp;direc=lprpriv and (&amp;i&gt;=2008 and &amp;i&lt;2010) %then %do; uddto=d_uddto; drop d_uddto; %end;;</w:t>
      </w:r>
    </w:p>
    <w:p w:rsidR="00CB1F24" w:rsidRPr="00CB1F24" w:rsidRDefault="00CB1F24" w:rsidP="00CB1F24">
      <w:pPr>
        <w:autoSpaceDE w:val="0"/>
        <w:autoSpaceDN w:val="0"/>
        <w:adjustRightInd w:val="0"/>
        <w:rPr>
          <w:lang w:val="en-US"/>
        </w:rPr>
      </w:pPr>
      <w:r w:rsidRPr="00CB1F24">
        <w:rPr>
          <w:lang w:val="en-US"/>
        </w:rPr>
        <w:t xml:space="preserve">    pattype1=pattype*1; drop pattype; rename pattype1=pattype; </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 xml:space="preserve">   proc sort data=&amp;filtype&amp;i; by recnum; run;</w:t>
      </w:r>
    </w:p>
    <w:p w:rsidR="00CB1F24" w:rsidRPr="00CB1F24" w:rsidRDefault="00CB1F24" w:rsidP="00CB1F24">
      <w:pPr>
        <w:autoSpaceDE w:val="0"/>
        <w:autoSpaceDN w:val="0"/>
        <w:adjustRightInd w:val="0"/>
        <w:rPr>
          <w:lang w:val="en-US"/>
        </w:rPr>
      </w:pPr>
      <w:r w:rsidRPr="00CB1F24">
        <w:rPr>
          <w:lang w:val="en-US"/>
        </w:rPr>
        <w:t xml:space="preserve">   proc sort data=pop&amp;i; by recnum; run;</w:t>
      </w:r>
    </w:p>
    <w:p w:rsidR="00CB1F24" w:rsidRPr="00CB1F24" w:rsidRDefault="00CB1F24" w:rsidP="00CB1F24">
      <w:pPr>
        <w:autoSpaceDE w:val="0"/>
        <w:autoSpaceDN w:val="0"/>
        <w:adjustRightInd w:val="0"/>
        <w:rPr>
          <w:lang w:val="en-US"/>
        </w:rPr>
      </w:pPr>
      <w:r w:rsidRPr="00CB1F24">
        <w:rPr>
          <w:lang w:val="en-US"/>
        </w:rPr>
        <w:t xml:space="preserve">   data opr&amp;i; merge &amp;filtype&amp;i (in=data) pop&amp;i (in=data2); by recnum;</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pPr>
      <w:r w:rsidRPr="00CB1F24">
        <w:rPr>
          <w:lang w:val="en-US"/>
        </w:rPr>
        <w:t xml:space="preserve"> </w:t>
      </w:r>
      <w:r w:rsidRPr="00CB1F24">
        <w:t>%end;</w:t>
      </w:r>
    </w:p>
    <w:p w:rsidR="00CB1F24" w:rsidRPr="00CB1F24" w:rsidRDefault="00CB1F24" w:rsidP="00CB1F24">
      <w:pPr>
        <w:autoSpaceDE w:val="0"/>
        <w:autoSpaceDN w:val="0"/>
        <w:adjustRightInd w:val="0"/>
      </w:pPr>
      <w:r w:rsidRPr="00CB1F24">
        <w:t xml:space="preserve"> data &amp;output; set %do i=&amp;start %to &amp;slut; opr&amp;i %end;; run;</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%mend;</w:t>
      </w:r>
    </w:p>
    <w:p w:rsidR="00CB1F24" w:rsidRPr="00CB1F24" w:rsidRDefault="00CB1F24" w:rsidP="00CB1F24">
      <w:pPr>
        <w:autoSpaceDE w:val="0"/>
        <w:autoSpaceDN w:val="0"/>
        <w:adjustRightInd w:val="0"/>
      </w:pPr>
      <w:r w:rsidRPr="00CB1F24">
        <w:t>%opr(lprgrund,sksopr,1996,2012,opr_offentlig);</w:t>
      </w:r>
    </w:p>
    <w:p w:rsidR="00CB1F24" w:rsidRPr="00CB1F24" w:rsidRDefault="00CB1F24" w:rsidP="00CB1F24">
      <w:pPr>
        <w:autoSpaceDE w:val="0"/>
        <w:autoSpaceDN w:val="0"/>
        <w:adjustRightInd w:val="0"/>
      </w:pPr>
      <w:r w:rsidRPr="00CB1F24">
        <w:t>%opr(lprpriv,sksopr,2002,2012,opr_privat);</w:t>
      </w:r>
    </w:p>
    <w:p w:rsidR="00CB1F24" w:rsidRPr="00CB1F24" w:rsidRDefault="00CB1F24" w:rsidP="00CB1F24">
      <w:pPr>
        <w:autoSpaceDE w:val="0"/>
        <w:autoSpaceDN w:val="0"/>
        <w:adjustRightInd w:val="0"/>
      </w:pPr>
      <w:r w:rsidRPr="00CB1F24">
        <w:t>%opr(lprgrund,sksube,1999,2012,ube_offentlig);</w:t>
      </w:r>
    </w:p>
    <w:p w:rsidR="00CB1F24" w:rsidRPr="00CB1F24" w:rsidRDefault="00CB1F24" w:rsidP="00CB1F24">
      <w:pPr>
        <w:autoSpaceDE w:val="0"/>
        <w:autoSpaceDN w:val="0"/>
        <w:adjustRightInd w:val="0"/>
      </w:pPr>
      <w:r w:rsidRPr="00CB1F24">
        <w:t>%opr(lprpriv,sksube,2002,2012,ube_privat);</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opr; set opr_offentlig opr_privat ube_offentlig ube_privat; run;</w:t>
      </w:r>
    </w:p>
    <w:p w:rsidR="00CB1F24" w:rsidRPr="00CB1F24" w:rsidRDefault="00CB1F24" w:rsidP="00CB1F24">
      <w:pPr>
        <w:autoSpaceDE w:val="0"/>
        <w:autoSpaceDN w:val="0"/>
        <w:adjustRightInd w:val="0"/>
        <w:rPr>
          <w:lang w:val="en-US"/>
        </w:rPr>
      </w:pPr>
      <w:r w:rsidRPr="00CB1F24">
        <w:rPr>
          <w:lang w:val="en-US"/>
        </w:rPr>
        <w:t>proc sort data=opr; by pnr;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data=pnr; by pnr; run;</w:t>
      </w:r>
    </w:p>
    <w:p w:rsidR="00CB1F24" w:rsidRPr="00CB1F24" w:rsidRDefault="00CB1F24" w:rsidP="00CB1F24">
      <w:pPr>
        <w:autoSpaceDE w:val="0"/>
        <w:autoSpaceDN w:val="0"/>
        <w:adjustRightInd w:val="0"/>
        <w:rPr>
          <w:lang w:val="en-US"/>
        </w:rPr>
      </w:pPr>
      <w:r w:rsidRPr="00CB1F24">
        <w:rPr>
          <w:lang w:val="en-US"/>
        </w:rPr>
        <w:t>data k.opr; merge opr (in=data2) pnr (in=data); by pnr;</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r w:rsidRPr="00CB1F24">
        <w:rPr>
          <w:lang w:val="en-US"/>
        </w:rPr>
        <w:t>proc sort data=k.opr noduprecs; by pnr recnum opr;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r w:rsidRPr="00CB1F24">
        <w:t xml:space="preserve"> Indlæggelser til medicinmakro</w:t>
      </w:r>
    </w:p>
    <w:p w:rsidR="00CB1F24" w:rsidRPr="00CB1F24" w:rsidRDefault="00CB1F24" w:rsidP="00CB1F24">
      <w:pPr>
        <w:autoSpaceDE w:val="0"/>
        <w:autoSpaceDN w:val="0"/>
        <w:adjustRightInd w:val="0"/>
      </w:pPr>
      <w:r w:rsidRPr="00CB1F24">
        <w:t xml:space="preserve"> Kører op samtlige indlæggelser til at korrigere for indlæggelser i medicinmacroen </w:t>
      </w:r>
    </w:p>
    <w:p w:rsidR="00CB1F24" w:rsidRPr="00CB1F24" w:rsidRDefault="00CB1F24" w:rsidP="00CB1F24">
      <w:pPr>
        <w:autoSpaceDE w:val="0"/>
        <w:autoSpaceDN w:val="0"/>
        <w:adjustRightInd w:val="0"/>
        <w:rPr>
          <w:lang w:val="en-US"/>
        </w:rPr>
      </w:pPr>
      <w:r w:rsidRPr="00CB1F24">
        <w:rPr>
          <w:lang w:val="en-US"/>
        </w:rPr>
        <w:t>*******************************************************************/</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%macro indl_mmacro(direc,start, slut,output);</w:t>
      </w:r>
    </w:p>
    <w:p w:rsidR="00CB1F24" w:rsidRPr="00CB1F24" w:rsidRDefault="00CB1F24" w:rsidP="00CB1F24">
      <w:pPr>
        <w:autoSpaceDE w:val="0"/>
        <w:autoSpaceDN w:val="0"/>
        <w:adjustRightInd w:val="0"/>
        <w:rPr>
          <w:lang w:val="en-US"/>
        </w:rPr>
      </w:pPr>
      <w:r w:rsidRPr="00CB1F24">
        <w:rPr>
          <w:lang w:val="en-US"/>
        </w:rPr>
        <w:t xml:space="preserve"> %do i=&amp;start %to &amp;slut;</w:t>
      </w:r>
    </w:p>
    <w:p w:rsidR="00CB1F24" w:rsidRPr="00CB1F24" w:rsidRDefault="00CB1F24" w:rsidP="00CB1F24">
      <w:pPr>
        <w:autoSpaceDE w:val="0"/>
        <w:autoSpaceDN w:val="0"/>
        <w:adjustRightInd w:val="0"/>
        <w:rPr>
          <w:lang w:val="en-US"/>
        </w:rPr>
      </w:pPr>
      <w:r w:rsidRPr="00CB1F24">
        <w:rPr>
          <w:lang w:val="en-US"/>
        </w:rPr>
        <w:t xml:space="preserve">   data pop&amp;i; set %if &amp;i&lt;1994 or &amp;direc=lprpriv %then &amp;&amp;direc..HEL&amp;i; %else &amp;&amp;direc..POP&amp;i; (keep=pnr recnum inddto </w:t>
      </w:r>
    </w:p>
    <w:p w:rsidR="00CB1F24" w:rsidRPr="00CB1F24" w:rsidRDefault="00CB1F24" w:rsidP="00CB1F24">
      <w:pPr>
        <w:autoSpaceDE w:val="0"/>
        <w:autoSpaceDN w:val="0"/>
        <w:adjustRightInd w:val="0"/>
        <w:rPr>
          <w:lang w:val="en-US"/>
        </w:rPr>
      </w:pPr>
      <w:r w:rsidRPr="00CB1F24">
        <w:rPr>
          <w:lang w:val="en-US"/>
        </w:rPr>
        <w:t xml:space="preserve">      %if &amp;direc=lprpriv and (&amp;i&gt;2007 and &amp;i&lt;2010)  %then d_uddto; %else uddto; pattype);</w:t>
      </w:r>
    </w:p>
    <w:p w:rsidR="00CB1F24" w:rsidRPr="00CB1F24" w:rsidRDefault="00CB1F24" w:rsidP="00CB1F24">
      <w:pPr>
        <w:autoSpaceDE w:val="0"/>
        <w:autoSpaceDN w:val="0"/>
        <w:adjustRightInd w:val="0"/>
        <w:rPr>
          <w:lang w:val="en-US"/>
        </w:rPr>
      </w:pPr>
      <w:r w:rsidRPr="00CB1F24">
        <w:rPr>
          <w:lang w:val="en-US"/>
        </w:rPr>
        <w:tab/>
        <w:t>rename d_uddto=uddto;</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 xml:space="preserve">   proc sort data=pop&amp;i; by pnr inddto; run;</w:t>
      </w:r>
    </w:p>
    <w:p w:rsidR="00CB1F24" w:rsidRPr="00CB1F24" w:rsidRDefault="00CB1F24" w:rsidP="00CB1F24">
      <w:pPr>
        <w:autoSpaceDE w:val="0"/>
        <w:autoSpaceDN w:val="0"/>
        <w:adjustRightInd w:val="0"/>
        <w:rPr>
          <w:lang w:val="en-US"/>
        </w:rPr>
      </w:pPr>
      <w:r w:rsidRPr="00CB1F24">
        <w:rPr>
          <w:lang w:val="en-US"/>
        </w:rPr>
        <w:t xml:space="preserve">   data indl_diag&amp;i; merge pnr (in=data) pop&amp;i (in=data2); by pnr;</w:t>
      </w:r>
    </w:p>
    <w:p w:rsidR="00CB1F24" w:rsidRPr="00CB1F24" w:rsidRDefault="00CB1F24" w:rsidP="00CB1F24">
      <w:pPr>
        <w:autoSpaceDE w:val="0"/>
        <w:autoSpaceDN w:val="0"/>
        <w:adjustRightInd w:val="0"/>
        <w:rPr>
          <w:lang w:val="en-US"/>
        </w:rPr>
      </w:pPr>
      <w:r w:rsidRPr="00CB1F24">
        <w:rPr>
          <w:lang w:val="en-US"/>
        </w:rPr>
        <w:t xml:space="preserve">    if data; if data2;</w:t>
      </w:r>
    </w:p>
    <w:p w:rsidR="00CB1F24" w:rsidRPr="00CB1F24" w:rsidRDefault="00CB1F24" w:rsidP="00CB1F24">
      <w:pPr>
        <w:autoSpaceDE w:val="0"/>
        <w:autoSpaceDN w:val="0"/>
        <w:adjustRightInd w:val="0"/>
        <w:rPr>
          <w:lang w:val="en-US"/>
        </w:rPr>
      </w:pPr>
      <w:r w:rsidRPr="00CB1F24">
        <w:rPr>
          <w:lang w:val="en-US"/>
        </w:rPr>
        <w:tab/>
        <w:t>pattype2=pattype*1;</w:t>
      </w:r>
    </w:p>
    <w:p w:rsidR="00CB1F24" w:rsidRPr="00CB1F24" w:rsidRDefault="00CB1F24" w:rsidP="00CB1F24">
      <w:pPr>
        <w:autoSpaceDE w:val="0"/>
        <w:autoSpaceDN w:val="0"/>
        <w:adjustRightInd w:val="0"/>
      </w:pPr>
      <w:r w:rsidRPr="00CB1F24">
        <w:rPr>
          <w:lang w:val="en-US"/>
        </w:rPr>
        <w:tab/>
      </w:r>
      <w:r w:rsidRPr="00CB1F24">
        <w:t xml:space="preserve">drop pattype; </w:t>
      </w:r>
    </w:p>
    <w:p w:rsidR="00CB1F24" w:rsidRPr="00CB1F24" w:rsidRDefault="00CB1F24" w:rsidP="00CB1F24">
      <w:pPr>
        <w:autoSpaceDE w:val="0"/>
        <w:autoSpaceDN w:val="0"/>
        <w:adjustRightInd w:val="0"/>
      </w:pPr>
      <w:r w:rsidRPr="00CB1F24">
        <w:t xml:space="preserve">   run;</w:t>
      </w:r>
    </w:p>
    <w:p w:rsidR="00CB1F24" w:rsidRPr="00CB1F24" w:rsidRDefault="00CB1F24" w:rsidP="00CB1F24">
      <w:pPr>
        <w:autoSpaceDE w:val="0"/>
        <w:autoSpaceDN w:val="0"/>
        <w:adjustRightInd w:val="0"/>
      </w:pPr>
      <w:r w:rsidRPr="00CB1F24">
        <w:t xml:space="preserve">   data indl_diag&amp;i; set indl_diag&amp;i;</w:t>
      </w:r>
    </w:p>
    <w:p w:rsidR="00CB1F24" w:rsidRPr="00CB1F24" w:rsidRDefault="00CB1F24" w:rsidP="00CB1F24">
      <w:pPr>
        <w:autoSpaceDE w:val="0"/>
        <w:autoSpaceDN w:val="0"/>
        <w:adjustRightInd w:val="0"/>
        <w:rPr>
          <w:lang w:val="en-US"/>
        </w:rPr>
      </w:pPr>
      <w:r w:rsidRPr="00CB1F24">
        <w:t xml:space="preserve">    </w:t>
      </w:r>
      <w:r w:rsidRPr="00CB1F24">
        <w:rPr>
          <w:lang w:val="en-US"/>
        </w:rPr>
        <w:t>rename pattype2=pattype;</w:t>
      </w:r>
    </w:p>
    <w:p w:rsidR="00CB1F24" w:rsidRPr="00CB1F24" w:rsidRDefault="00CB1F24" w:rsidP="00CB1F24">
      <w:pPr>
        <w:autoSpaceDE w:val="0"/>
        <w:autoSpaceDN w:val="0"/>
        <w:adjustRightInd w:val="0"/>
        <w:rPr>
          <w:lang w:val="en-US"/>
        </w:rPr>
      </w:pPr>
      <w:r w:rsidRPr="00CB1F24">
        <w:rPr>
          <w:lang w:val="en-US"/>
        </w:rPr>
        <w:t xml:space="preserve">   run;</w:t>
      </w:r>
    </w:p>
    <w:p w:rsidR="00CB1F24" w:rsidRPr="00CB1F24" w:rsidRDefault="00CB1F24" w:rsidP="00CB1F24">
      <w:pPr>
        <w:autoSpaceDE w:val="0"/>
        <w:autoSpaceDN w:val="0"/>
        <w:adjustRightInd w:val="0"/>
        <w:rPr>
          <w:lang w:val="en-US"/>
        </w:rPr>
      </w:pPr>
      <w:r w:rsidRPr="00CB1F24">
        <w:rPr>
          <w:lang w:val="en-US"/>
        </w:rPr>
        <w:t xml:space="preserve">  %end;</w:t>
      </w:r>
    </w:p>
    <w:p w:rsidR="00CB1F24" w:rsidRPr="00CB1F24" w:rsidRDefault="00CB1F24" w:rsidP="00CB1F24">
      <w:pPr>
        <w:autoSpaceDE w:val="0"/>
        <w:autoSpaceDN w:val="0"/>
        <w:adjustRightInd w:val="0"/>
        <w:rPr>
          <w:lang w:val="en-US"/>
        </w:rPr>
      </w:pPr>
      <w:r w:rsidRPr="00CB1F24">
        <w:rPr>
          <w:lang w:val="en-US"/>
        </w:rPr>
        <w:t xml:space="preserve"> data &amp;output; set %do i=&amp;start %to &amp;slut; indl_diag&amp;i %end;; </w:t>
      </w:r>
    </w:p>
    <w:p w:rsidR="00CB1F24" w:rsidRPr="00CB1F24" w:rsidRDefault="00CB1F24" w:rsidP="00CB1F24">
      <w:pPr>
        <w:autoSpaceDE w:val="0"/>
        <w:autoSpaceDN w:val="0"/>
        <w:adjustRightInd w:val="0"/>
        <w:rPr>
          <w:lang w:val="en-US"/>
        </w:rPr>
      </w:pPr>
      <w:r w:rsidRPr="00CB1F24">
        <w:rPr>
          <w:lang w:val="en-US"/>
        </w:rPr>
        <w:t xml:space="preserve">  where pattype=0;</w:t>
      </w:r>
    </w:p>
    <w:p w:rsidR="00CB1F24" w:rsidRPr="00CB1F24" w:rsidRDefault="00CB1F24" w:rsidP="00CB1F24">
      <w:pPr>
        <w:autoSpaceDE w:val="0"/>
        <w:autoSpaceDN w:val="0"/>
        <w:adjustRightInd w:val="0"/>
        <w:rPr>
          <w:lang w:val="en-US"/>
        </w:rPr>
      </w:pPr>
      <w:r w:rsidRPr="00CB1F24">
        <w:rPr>
          <w:lang w:val="en-US"/>
        </w:rPr>
        <w:lastRenderedPageBreak/>
        <w:t xml:space="preserve"> 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 xml:space="preserve"> proc datasets;</w:t>
      </w:r>
    </w:p>
    <w:p w:rsidR="00CB1F24" w:rsidRPr="00CB1F24" w:rsidRDefault="00CB1F24" w:rsidP="00CB1F24">
      <w:pPr>
        <w:autoSpaceDE w:val="0"/>
        <w:autoSpaceDN w:val="0"/>
        <w:adjustRightInd w:val="0"/>
        <w:rPr>
          <w:lang w:val="en-US"/>
        </w:rPr>
      </w:pPr>
      <w:r w:rsidRPr="00CB1F24">
        <w:rPr>
          <w:lang w:val="en-US"/>
        </w:rPr>
        <w:t xml:space="preserve">  delete %do i=&amp;start %to &amp;slut; indl_diag&amp;i %end;;</w:t>
      </w:r>
    </w:p>
    <w:p w:rsidR="00CB1F24" w:rsidRPr="00CB1F24" w:rsidRDefault="00CB1F24" w:rsidP="00CB1F24">
      <w:pPr>
        <w:autoSpaceDE w:val="0"/>
        <w:autoSpaceDN w:val="0"/>
        <w:adjustRightInd w:val="0"/>
        <w:rPr>
          <w:lang w:val="en-US"/>
        </w:rPr>
      </w:pPr>
      <w:r w:rsidRPr="00CB1F24">
        <w:rPr>
          <w:lang w:val="en-US"/>
        </w:rPr>
        <w:t xml:space="preserve"> run;quit;</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%mend;</w:t>
      </w:r>
    </w:p>
    <w:p w:rsidR="00CB1F24" w:rsidRPr="00CB1F24" w:rsidRDefault="00CB1F24" w:rsidP="00CB1F24">
      <w:pPr>
        <w:autoSpaceDE w:val="0"/>
        <w:autoSpaceDN w:val="0"/>
        <w:adjustRightInd w:val="0"/>
      </w:pPr>
      <w:r w:rsidRPr="00CB1F24">
        <w:t>%indl_mmacro(lprgrund,1994,2012,Indl_off);</w:t>
      </w:r>
    </w:p>
    <w:p w:rsidR="00CB1F24" w:rsidRPr="00CB1F24" w:rsidRDefault="00CB1F24" w:rsidP="00CB1F24">
      <w:pPr>
        <w:autoSpaceDE w:val="0"/>
        <w:autoSpaceDN w:val="0"/>
        <w:adjustRightInd w:val="0"/>
      </w:pPr>
      <w:r w:rsidRPr="00CB1F24">
        <w:t>%indl_mmacro(lprpriv,2002,2012,Indl_priv);</w:t>
      </w: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p>
    <w:p w:rsidR="00CB1F24" w:rsidRPr="00CB1F24" w:rsidRDefault="00CB1F24" w:rsidP="00CB1F24">
      <w:pPr>
        <w:autoSpaceDE w:val="0"/>
        <w:autoSpaceDN w:val="0"/>
        <w:adjustRightInd w:val="0"/>
      </w:pPr>
      <w:r w:rsidRPr="00CB1F24">
        <w:t>data indl_mmacro(keep=pnr recnum inddto uddto pattype pnr_ind); set Indl_off  Indl_priv;</w:t>
      </w:r>
    </w:p>
    <w:p w:rsidR="00CB1F24" w:rsidRPr="00CB1F24" w:rsidRDefault="00CB1F24" w:rsidP="00CB1F24">
      <w:pPr>
        <w:autoSpaceDE w:val="0"/>
        <w:autoSpaceDN w:val="0"/>
        <w:adjustRightInd w:val="0"/>
      </w:pPr>
      <w:r w:rsidRPr="00CB1F24">
        <w:t xml:space="preserve"> pnr_ind=pnr||inddto;</w:t>
      </w:r>
    </w:p>
    <w:p w:rsidR="00CB1F24" w:rsidRPr="00CB1F24" w:rsidRDefault="00CB1F24" w:rsidP="00CB1F24">
      <w:pPr>
        <w:autoSpaceDE w:val="0"/>
        <w:autoSpaceDN w:val="0"/>
        <w:adjustRightInd w:val="0"/>
        <w:rPr>
          <w:lang w:val="en-US"/>
        </w:rPr>
      </w:pPr>
      <w:r w:rsidRPr="00CB1F24">
        <w:t xml:space="preserve"> </w:t>
      </w:r>
      <w:r w:rsidRPr="00CB1F24">
        <w:rPr>
          <w:lang w:val="en-US"/>
        </w:rPr>
        <w:t>if uddto eq . then delete;</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sort data=indl_mmacro;</w:t>
      </w:r>
    </w:p>
    <w:p w:rsidR="00CB1F24" w:rsidRPr="00CB1F24" w:rsidRDefault="00CB1F24" w:rsidP="00CB1F24">
      <w:pPr>
        <w:autoSpaceDE w:val="0"/>
        <w:autoSpaceDN w:val="0"/>
        <w:adjustRightInd w:val="0"/>
        <w:rPr>
          <w:lang w:val="en-US"/>
        </w:rPr>
      </w:pPr>
      <w:r w:rsidRPr="00CB1F24">
        <w:rPr>
          <w:lang w:val="en-US"/>
        </w:rPr>
        <w:t xml:space="preserve"> by pnr_ind descending uddto;</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data k.indl_mmacro; set indl_mmacro;</w:t>
      </w:r>
    </w:p>
    <w:p w:rsidR="00CB1F24" w:rsidRPr="00CB1F24" w:rsidRDefault="00CB1F24" w:rsidP="00CB1F24">
      <w:pPr>
        <w:autoSpaceDE w:val="0"/>
        <w:autoSpaceDN w:val="0"/>
        <w:adjustRightInd w:val="0"/>
        <w:rPr>
          <w:lang w:val="en-US"/>
        </w:rPr>
      </w:pPr>
      <w:r w:rsidRPr="00CB1F24">
        <w:rPr>
          <w:lang w:val="en-US"/>
        </w:rPr>
        <w:t xml:space="preserve"> by pnr_ind ;</w:t>
      </w:r>
    </w:p>
    <w:p w:rsidR="00CB1F24" w:rsidRPr="00CB1F24" w:rsidRDefault="00CB1F24" w:rsidP="00CB1F24">
      <w:pPr>
        <w:autoSpaceDE w:val="0"/>
        <w:autoSpaceDN w:val="0"/>
        <w:adjustRightInd w:val="0"/>
        <w:rPr>
          <w:lang w:val="en-US"/>
        </w:rPr>
      </w:pPr>
      <w:r w:rsidRPr="00CB1F24">
        <w:rPr>
          <w:lang w:val="en-US"/>
        </w:rPr>
        <w:t xml:space="preserve"> if first.pnr_ind;</w:t>
      </w:r>
    </w:p>
    <w:p w:rsidR="00CB1F24" w:rsidRPr="00CB1F24" w:rsidRDefault="00CB1F24" w:rsidP="00CB1F24">
      <w:pPr>
        <w:autoSpaceDE w:val="0"/>
        <w:autoSpaceDN w:val="0"/>
        <w:adjustRightInd w:val="0"/>
        <w:rPr>
          <w:lang w:val="en-US"/>
        </w:rPr>
      </w:pPr>
      <w:r w:rsidRPr="00CB1F24">
        <w:rPr>
          <w:lang w:val="en-US"/>
        </w:rPr>
        <w:t xml:space="preserve"> drop pnr_ind;</w:t>
      </w:r>
    </w:p>
    <w:p w:rsidR="00CB1F24" w:rsidRPr="00CB1F24" w:rsidRDefault="00CB1F24" w:rsidP="00CB1F24">
      <w:pPr>
        <w:autoSpaceDE w:val="0"/>
        <w:autoSpaceDN w:val="0"/>
        <w:adjustRightInd w:val="0"/>
        <w:rPr>
          <w:lang w:val="en-US"/>
        </w:rPr>
      </w:pPr>
      <w:r w:rsidRPr="00CB1F24">
        <w:rPr>
          <w:lang w:val="en-US"/>
        </w:rPr>
        <w:t>run;</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r w:rsidRPr="00CB1F24">
        <w:rPr>
          <w:lang w:val="en-US"/>
        </w:rPr>
        <w:t>proc datasets;</w:t>
      </w:r>
    </w:p>
    <w:p w:rsidR="00CB1F24" w:rsidRPr="00CB1F24" w:rsidRDefault="00CB1F24" w:rsidP="00CB1F24">
      <w:pPr>
        <w:autoSpaceDE w:val="0"/>
        <w:autoSpaceDN w:val="0"/>
        <w:adjustRightInd w:val="0"/>
        <w:rPr>
          <w:lang w:val="en-US"/>
        </w:rPr>
      </w:pPr>
      <w:r w:rsidRPr="00CB1F24">
        <w:rPr>
          <w:lang w:val="en-US"/>
        </w:rPr>
        <w:t xml:space="preserve"> delete indl_off indl_priv indl_mmacro;</w:t>
      </w:r>
    </w:p>
    <w:p w:rsidR="00CB1F24" w:rsidRPr="00CB1F24" w:rsidRDefault="00CB1F24" w:rsidP="00CB1F24">
      <w:pPr>
        <w:autoSpaceDE w:val="0"/>
        <w:autoSpaceDN w:val="0"/>
        <w:adjustRightInd w:val="0"/>
        <w:rPr>
          <w:lang w:val="en-US"/>
        </w:rPr>
      </w:pPr>
      <w:r w:rsidRPr="00CB1F24">
        <w:rPr>
          <w:lang w:val="en-US"/>
        </w:rPr>
        <w:t>run;quit;</w:t>
      </w: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rPr>
          <w:lang w:val="en-US"/>
        </w:rPr>
      </w:pP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r w:rsidRPr="00CB1F24">
        <w:t>Uddannelse</w:t>
      </w:r>
    </w:p>
    <w:p w:rsidR="00CB1F24" w:rsidRPr="00CB1F24" w:rsidRDefault="00CB1F24" w:rsidP="00CB1F24">
      <w:pPr>
        <w:autoSpaceDE w:val="0"/>
        <w:autoSpaceDN w:val="0"/>
        <w:adjustRightInd w:val="0"/>
      </w:pPr>
      <w:r w:rsidRPr="00CB1F24">
        <w:t>*************************************************************/</w:t>
      </w:r>
    </w:p>
    <w:p w:rsidR="00CB1F24" w:rsidRPr="00CB1F24" w:rsidRDefault="00CB1F24" w:rsidP="00CB1F24">
      <w:pPr>
        <w:autoSpaceDE w:val="0"/>
        <w:autoSpaceDN w:val="0"/>
        <w:adjustRightInd w:val="0"/>
      </w:pPr>
      <w:r w:rsidRPr="00CB1F24">
        <w:t>%macro uddan;</w:t>
      </w:r>
    </w:p>
    <w:p w:rsidR="00CB1F24" w:rsidRPr="00CB1F24" w:rsidRDefault="00CB1F24" w:rsidP="00CB1F24">
      <w:pPr>
        <w:autoSpaceDE w:val="0"/>
        <w:autoSpaceDN w:val="0"/>
        <w:adjustRightInd w:val="0"/>
      </w:pPr>
      <w:r w:rsidRPr="00CB1F24">
        <w:t xml:space="preserve"> %do i=1981 %to 2012;</w:t>
      </w:r>
    </w:p>
    <w:p w:rsidR="00CB1F24" w:rsidRPr="00CB1F24" w:rsidRDefault="00CB1F24" w:rsidP="00CB1F24">
      <w:pPr>
        <w:autoSpaceDE w:val="0"/>
        <w:autoSpaceDN w:val="0"/>
        <w:adjustRightInd w:val="0"/>
      </w:pPr>
      <w:r w:rsidRPr="00CB1F24">
        <w:t xml:space="preserve">  data uddan&amp;i; set dst.udda&amp;i;</w:t>
      </w:r>
    </w:p>
    <w:p w:rsidR="00CB1F24" w:rsidRPr="00CB1F24" w:rsidRDefault="00CB1F24" w:rsidP="00CB1F24">
      <w:pPr>
        <w:autoSpaceDE w:val="0"/>
        <w:autoSpaceDN w:val="0"/>
        <w:adjustRightInd w:val="0"/>
        <w:rPr>
          <w:lang w:val="en-US"/>
        </w:rPr>
      </w:pPr>
      <w:r w:rsidRPr="00CB1F24">
        <w:t xml:space="preserve">   </w:t>
      </w:r>
      <w:r w:rsidRPr="00CB1F24">
        <w:rPr>
          <w:lang w:val="en-US"/>
        </w:rPr>
        <w:t>year=&amp;i;</w:t>
      </w:r>
    </w:p>
    <w:p w:rsidR="00CB1F24" w:rsidRPr="00CB1F24" w:rsidRDefault="00CB1F24" w:rsidP="00CB1F24">
      <w:pPr>
        <w:autoSpaceDE w:val="0"/>
        <w:autoSpaceDN w:val="0"/>
        <w:adjustRightInd w:val="0"/>
        <w:rPr>
          <w:lang w:val="en-US"/>
        </w:rPr>
      </w:pPr>
      <w:r w:rsidRPr="00CB1F24">
        <w:rPr>
          <w:lang w:val="en-US"/>
        </w:rPr>
        <w:t xml:space="preserve">   if hfaudd='' then delete;</w:t>
      </w:r>
    </w:p>
    <w:p w:rsidR="00CB1F24" w:rsidRPr="00CB1F24" w:rsidRDefault="00CB1F24" w:rsidP="00CB1F24">
      <w:pPr>
        <w:autoSpaceDE w:val="0"/>
        <w:autoSpaceDN w:val="0"/>
        <w:adjustRightInd w:val="0"/>
      </w:pPr>
      <w:r w:rsidRPr="00CB1F24">
        <w:rPr>
          <w:lang w:val="en-US"/>
        </w:rPr>
        <w:t xml:space="preserve">  </w:t>
      </w:r>
      <w:r w:rsidRPr="00CB1F24">
        <w:t>run;</w:t>
      </w:r>
    </w:p>
    <w:p w:rsidR="00CB1F24" w:rsidRPr="00CB1F24" w:rsidRDefault="00CB1F24" w:rsidP="00CB1F24">
      <w:pPr>
        <w:autoSpaceDE w:val="0"/>
        <w:autoSpaceDN w:val="0"/>
        <w:adjustRightInd w:val="0"/>
      </w:pPr>
      <w:r w:rsidRPr="00CB1F24">
        <w:t xml:space="preserve"> %end;</w:t>
      </w:r>
    </w:p>
    <w:p w:rsidR="00CB1F24" w:rsidRPr="00CB1F24" w:rsidRDefault="00CB1F24" w:rsidP="00CB1F24">
      <w:pPr>
        <w:autoSpaceDE w:val="0"/>
        <w:autoSpaceDN w:val="0"/>
        <w:adjustRightInd w:val="0"/>
      </w:pPr>
      <w:r w:rsidRPr="00CB1F24">
        <w:t xml:space="preserve"> data uddan; </w:t>
      </w:r>
    </w:p>
    <w:p w:rsidR="00CB1F24" w:rsidRPr="00CB1F24" w:rsidRDefault="00CB1F24" w:rsidP="00CB1F24">
      <w:pPr>
        <w:autoSpaceDE w:val="0"/>
        <w:autoSpaceDN w:val="0"/>
        <w:adjustRightInd w:val="0"/>
      </w:pPr>
      <w:r w:rsidRPr="00CB1F24">
        <w:t xml:space="preserve">  set %do i=1981 %to 2012; uddan&amp;i %end;;</w:t>
      </w:r>
    </w:p>
    <w:p w:rsidR="00CB1F24" w:rsidRPr="00CB1F24" w:rsidRDefault="00CB1F24" w:rsidP="00CB1F24">
      <w:pPr>
        <w:autoSpaceDE w:val="0"/>
        <w:autoSpaceDN w:val="0"/>
        <w:adjustRightInd w:val="0"/>
        <w:rPr>
          <w:lang w:val="en-US"/>
        </w:rPr>
      </w:pPr>
      <w:r w:rsidRPr="00CB1F24">
        <w:t xml:space="preserve"> </w:t>
      </w:r>
      <w:r w:rsidRPr="00CB1F24">
        <w:rPr>
          <w:lang w:val="en-US"/>
        </w:rPr>
        <w:t>run;</w:t>
      </w:r>
    </w:p>
    <w:p w:rsidR="00CB1F24" w:rsidRPr="00CB1F24" w:rsidRDefault="00CB1F24" w:rsidP="00CB1F24">
      <w:pPr>
        <w:autoSpaceDE w:val="0"/>
        <w:autoSpaceDN w:val="0"/>
        <w:adjustRightInd w:val="0"/>
        <w:rPr>
          <w:lang w:val="en-US"/>
        </w:rPr>
      </w:pPr>
      <w:r w:rsidRPr="00CB1F24">
        <w:rPr>
          <w:lang w:val="en-US"/>
        </w:rPr>
        <w:t>%mend;</w:t>
      </w:r>
    </w:p>
    <w:p w:rsidR="00CB1F24" w:rsidRPr="00CB1F24" w:rsidRDefault="00CB1F24" w:rsidP="00CB1F24">
      <w:pPr>
        <w:autoSpaceDE w:val="0"/>
        <w:autoSpaceDN w:val="0"/>
        <w:adjustRightInd w:val="0"/>
        <w:rPr>
          <w:lang w:val="en-US"/>
        </w:rPr>
      </w:pPr>
      <w:r w:rsidRPr="00CB1F24">
        <w:rPr>
          <w:lang w:val="en-US"/>
        </w:rPr>
        <w:t>%uddan;</w:t>
      </w:r>
    </w:p>
    <w:p w:rsidR="00CB1F24" w:rsidRPr="00CB1F24" w:rsidRDefault="00CB1F24" w:rsidP="00CB1F24">
      <w:pPr>
        <w:autoSpaceDE w:val="0"/>
        <w:autoSpaceDN w:val="0"/>
        <w:adjustRightInd w:val="0"/>
        <w:rPr>
          <w:lang w:val="en-US"/>
        </w:rPr>
      </w:pPr>
      <w:r w:rsidRPr="00CB1F24">
        <w:rPr>
          <w:lang w:val="en-US"/>
        </w:rPr>
        <w:t>proc sort data=uddan; by pnr year; run;</w:t>
      </w:r>
    </w:p>
    <w:p w:rsidR="00CB1F24" w:rsidRPr="00CB1F24" w:rsidRDefault="00CB1F24" w:rsidP="00CB1F24">
      <w:pPr>
        <w:autoSpaceDE w:val="0"/>
        <w:autoSpaceDN w:val="0"/>
        <w:adjustRightInd w:val="0"/>
        <w:rPr>
          <w:lang w:val="en-US"/>
        </w:rPr>
      </w:pPr>
      <w:r w:rsidRPr="00CB1F24">
        <w:rPr>
          <w:lang w:val="en-US"/>
        </w:rPr>
        <w:t>proc sort data=pnr; by pnr; run;</w:t>
      </w:r>
    </w:p>
    <w:p w:rsidR="00CB1F24" w:rsidRPr="00CB1F24" w:rsidRDefault="00CB1F24" w:rsidP="00CB1F24">
      <w:pPr>
        <w:autoSpaceDE w:val="0"/>
        <w:autoSpaceDN w:val="0"/>
        <w:adjustRightInd w:val="0"/>
        <w:rPr>
          <w:lang w:val="en-US"/>
        </w:rPr>
      </w:pPr>
      <w:r w:rsidRPr="00CB1F24">
        <w:rPr>
          <w:lang w:val="en-US"/>
        </w:rPr>
        <w:t>data k.uddan; merge uddan (in=data2) pnr(in=data); by pnr ;</w:t>
      </w:r>
    </w:p>
    <w:p w:rsidR="00CB1F24" w:rsidRPr="00CB1F24" w:rsidRDefault="00CB1F24" w:rsidP="00CB1F24">
      <w:pPr>
        <w:autoSpaceDE w:val="0"/>
        <w:autoSpaceDN w:val="0"/>
        <w:adjustRightInd w:val="0"/>
        <w:rPr>
          <w:lang w:val="en-US"/>
        </w:rPr>
      </w:pPr>
      <w:r w:rsidRPr="00CB1F24">
        <w:rPr>
          <w:lang w:val="en-US"/>
        </w:rPr>
        <w:t xml:space="preserve"> if data; if data2;</w:t>
      </w:r>
    </w:p>
    <w:p w:rsidR="00AC144D" w:rsidRDefault="00CB1F24" w:rsidP="00CB1F24">
      <w:pPr>
        <w:autoSpaceDE w:val="0"/>
        <w:autoSpaceDN w:val="0"/>
        <w:adjustRightInd w:val="0"/>
        <w:rPr>
          <w:lang w:val="en-US"/>
        </w:rPr>
      </w:pPr>
      <w:r w:rsidRPr="00CB1F24">
        <w:rPr>
          <w:lang w:val="en-US"/>
        </w:rPr>
        <w:t>run;</w:t>
      </w:r>
    </w:p>
    <w:sectPr w:rsidR="00AC144D" w:rsidSect="00992D32">
      <w:footerReference w:type="default" r:id="rId7"/>
      <w:pgSz w:w="11906" w:h="16838"/>
      <w:pgMar w:top="1021" w:right="794" w:bottom="1247" w:left="1191" w:header="454" w:footer="45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56978" w:rsidRDefault="00A56978">
      <w:r>
        <w:separator/>
      </w:r>
    </w:p>
  </w:endnote>
  <w:endnote w:type="continuationSeparator" w:id="0">
    <w:p w:rsidR="00A56978" w:rsidRDefault="00A5697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Bold Itali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65DA6" w:rsidRDefault="00865DA6">
    <w:pPr>
      <w:pStyle w:val="Sidefod"/>
      <w:jc w:val="center"/>
    </w:pPr>
    <w:r>
      <w:rPr>
        <w:rStyle w:val="Sidetal"/>
      </w:rPr>
      <w:fldChar w:fldCharType="begin"/>
    </w:r>
    <w:r>
      <w:rPr>
        <w:rStyle w:val="Sidetal"/>
      </w:rPr>
      <w:instrText xml:space="preserve"> PAGE </w:instrText>
    </w:r>
    <w:r>
      <w:rPr>
        <w:rStyle w:val="Sidetal"/>
      </w:rPr>
      <w:fldChar w:fldCharType="separate"/>
    </w:r>
    <w:r w:rsidR="00CB1F24">
      <w:rPr>
        <w:rStyle w:val="Sidetal"/>
        <w:noProof/>
      </w:rPr>
      <w:t>1</w:t>
    </w:r>
    <w:r>
      <w:rPr>
        <w:rStyle w:val="Sidetal"/>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56978" w:rsidRDefault="00A56978">
      <w:r>
        <w:separator/>
      </w:r>
    </w:p>
  </w:footnote>
  <w:footnote w:type="continuationSeparator" w:id="0">
    <w:p w:rsidR="00A56978" w:rsidRDefault="00A5697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09C8C284"/>
    <w:lvl w:ilvl="0">
      <w:numFmt w:val="decimal"/>
      <w:lvlText w:val="*"/>
      <w:lvlJc w:val="left"/>
    </w:lvl>
  </w:abstractNum>
  <w:abstractNum w:abstractNumId="1">
    <w:nsid w:val="04D22AF2"/>
    <w:multiLevelType w:val="hybridMultilevel"/>
    <w:tmpl w:val="27C04802"/>
    <w:lvl w:ilvl="0" w:tplc="8F4CC3C6">
      <w:start w:val="1"/>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
    <w:nsid w:val="20187F4D"/>
    <w:multiLevelType w:val="hybridMultilevel"/>
    <w:tmpl w:val="B69E66C2"/>
    <w:lvl w:ilvl="0" w:tplc="F58C982E">
      <w:start w:val="1"/>
      <w:numFmt w:val="decimal"/>
      <w:lvlText w:val="%1."/>
      <w:lvlJc w:val="left"/>
      <w:pPr>
        <w:ind w:left="720" w:hanging="360"/>
      </w:pPr>
      <w:rPr>
        <w:rFonts w:hint="default"/>
        <w:sz w:val="24"/>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abstractNumId w:val="0"/>
    <w:lvlOverride w:ilvl="0">
      <w:lvl w:ilvl="0">
        <w:numFmt w:val="bullet"/>
        <w:lvlText w:val="·"/>
        <w:legacy w:legacy="1" w:legacySpace="0" w:legacyIndent="720"/>
        <w:lvlJc w:val="left"/>
        <w:pPr>
          <w:ind w:left="720" w:hanging="720"/>
        </w:pPr>
        <w:rPr>
          <w:rFonts w:ascii="Times New Roman" w:hAnsi="Times New Roman" w:hint="default"/>
        </w:rPr>
      </w:lvl>
    </w:lvlOverride>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attachedTemplate r:id="rId1"/>
  <w:stylePaneFormatFilter w:val="3F01"/>
  <w:defaultTabStop w:val="1304"/>
  <w:hyphenationZone w:val="425"/>
  <w:noPunctuationKerning/>
  <w:characterSpacingControl w:val="doNotCompress"/>
  <w:footnotePr>
    <w:footnote w:id="-1"/>
    <w:footnote w:id="0"/>
  </w:footnotePr>
  <w:endnotePr>
    <w:endnote w:id="-1"/>
    <w:endnote w:id="0"/>
  </w:endnotePr>
  <w:compat/>
  <w:docVars>
    <w:docVar w:name="Fax" w:val="39 17 39 99"/>
    <w:docVar w:name="Ident" w:val="JVI"/>
    <w:docVar w:name="Kontor" w:val="Kontorstøtten"/>
    <w:docVar w:name="Kontornr" w:val="09"/>
    <w:docVar w:name="KontorUK" w:val="Office support"/>
    <w:docVar w:name="Lønnr" w:val="T2443"/>
    <w:docVar w:name="Navn" w:val="Jan Vibe"/>
    <w:docVar w:name="Sektion" w:val="IT Center"/>
    <w:docVar w:name="Stilling" w:val="Edb konsulent"/>
    <w:docVar w:name="Tlf" w:val="Direkte tlf.: 39 17 30 98"/>
  </w:docVars>
  <w:rsids>
    <w:rsidRoot w:val="009F30FD"/>
    <w:rsid w:val="00021D45"/>
    <w:rsid w:val="000806FE"/>
    <w:rsid w:val="0009682A"/>
    <w:rsid w:val="00096A0D"/>
    <w:rsid w:val="000A5B2C"/>
    <w:rsid w:val="000D73AE"/>
    <w:rsid w:val="00140E8D"/>
    <w:rsid w:val="001A4A43"/>
    <w:rsid w:val="001C327B"/>
    <w:rsid w:val="002152AA"/>
    <w:rsid w:val="00216394"/>
    <w:rsid w:val="00222AD5"/>
    <w:rsid w:val="00231B21"/>
    <w:rsid w:val="0025787F"/>
    <w:rsid w:val="00332BE7"/>
    <w:rsid w:val="00342026"/>
    <w:rsid w:val="00352A8C"/>
    <w:rsid w:val="00393BCF"/>
    <w:rsid w:val="0039446E"/>
    <w:rsid w:val="00467310"/>
    <w:rsid w:val="0059077D"/>
    <w:rsid w:val="00613B9D"/>
    <w:rsid w:val="00616444"/>
    <w:rsid w:val="006315B4"/>
    <w:rsid w:val="006C03EF"/>
    <w:rsid w:val="007C09E0"/>
    <w:rsid w:val="0082088D"/>
    <w:rsid w:val="00844547"/>
    <w:rsid w:val="0086234C"/>
    <w:rsid w:val="00865DA6"/>
    <w:rsid w:val="00954F1C"/>
    <w:rsid w:val="00992D32"/>
    <w:rsid w:val="009B3E48"/>
    <w:rsid w:val="009F30FD"/>
    <w:rsid w:val="00A22F30"/>
    <w:rsid w:val="00A56978"/>
    <w:rsid w:val="00A94EBB"/>
    <w:rsid w:val="00A97018"/>
    <w:rsid w:val="00AA7AA6"/>
    <w:rsid w:val="00AC144D"/>
    <w:rsid w:val="00B23F54"/>
    <w:rsid w:val="00B552A5"/>
    <w:rsid w:val="00B80ADF"/>
    <w:rsid w:val="00BB29C1"/>
    <w:rsid w:val="00BC4330"/>
    <w:rsid w:val="00CB1F24"/>
    <w:rsid w:val="00CB64DC"/>
    <w:rsid w:val="00D2619F"/>
    <w:rsid w:val="00D740BC"/>
    <w:rsid w:val="00D7781D"/>
    <w:rsid w:val="00D83270"/>
    <w:rsid w:val="00E409A3"/>
    <w:rsid w:val="00F2230E"/>
    <w:rsid w:val="00FE48BD"/>
  </w:rsids>
  <m:mathPr>
    <m:mathFont m:val="Cambria Math"/>
    <m:brkBin m:val="before"/>
    <m:brkBinSub m:val="--"/>
    <m:smallFrac m:val="off"/>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D32"/>
    <w:rPr>
      <w:sz w:val="24"/>
      <w:szCs w:val="24"/>
      <w:lang w:eastAsia="da-DK"/>
    </w:rPr>
  </w:style>
  <w:style w:type="paragraph" w:styleId="Overskrift1">
    <w:name w:val="heading 1"/>
    <w:basedOn w:val="Normal"/>
    <w:next w:val="Normal"/>
    <w:qFormat/>
    <w:rsid w:val="00992D32"/>
    <w:pPr>
      <w:keepNext/>
      <w:spacing w:before="240" w:after="60"/>
      <w:outlineLvl w:val="0"/>
    </w:pPr>
    <w:rPr>
      <w:rFonts w:cs="Arial"/>
      <w:b/>
      <w:bCs/>
      <w:color w:val="0000FF"/>
      <w:kern w:val="32"/>
      <w:szCs w:val="32"/>
    </w:rPr>
  </w:style>
  <w:style w:type="paragraph" w:styleId="Overskrift2">
    <w:name w:val="heading 2"/>
    <w:basedOn w:val="Normal"/>
    <w:next w:val="Normal"/>
    <w:qFormat/>
    <w:rsid w:val="00992D32"/>
    <w:pPr>
      <w:keepNext/>
      <w:spacing w:before="240" w:after="60"/>
      <w:outlineLvl w:val="1"/>
    </w:pPr>
    <w:rPr>
      <w:rFonts w:cs="Arial"/>
      <w:b/>
      <w:bCs/>
      <w:iCs/>
      <w:color w:val="FFCC99"/>
      <w:szCs w:val="28"/>
    </w:rPr>
  </w:style>
  <w:style w:type="paragraph" w:styleId="Overskrift3">
    <w:name w:val="heading 3"/>
    <w:basedOn w:val="Normal"/>
    <w:next w:val="Normal"/>
    <w:qFormat/>
    <w:rsid w:val="00992D32"/>
    <w:pPr>
      <w:keepNext/>
      <w:spacing w:before="240" w:after="60"/>
      <w:outlineLvl w:val="2"/>
    </w:pPr>
    <w:rPr>
      <w:rFonts w:ascii="Arial" w:hAnsi="Arial" w:cs="Arial"/>
      <w:b/>
      <w:bCs/>
      <w:color w:val="FF99CC"/>
      <w:szCs w:val="26"/>
    </w:rPr>
  </w:style>
  <w:style w:type="paragraph" w:styleId="Overskrift4">
    <w:name w:val="heading 4"/>
    <w:basedOn w:val="Normal"/>
    <w:next w:val="Normal"/>
    <w:qFormat/>
    <w:rsid w:val="00992D32"/>
    <w:pPr>
      <w:keepNext/>
      <w:outlineLvl w:val="3"/>
    </w:pPr>
    <w:rPr>
      <w:b/>
      <w:b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qFormat/>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Sidehoved">
    <w:name w:val="header"/>
    <w:basedOn w:val="Normal"/>
    <w:rsid w:val="00992D32"/>
    <w:pPr>
      <w:tabs>
        <w:tab w:val="center" w:pos="4819"/>
        <w:tab w:val="right" w:pos="9638"/>
      </w:tabs>
    </w:pPr>
  </w:style>
  <w:style w:type="paragraph" w:styleId="Sidefod">
    <w:name w:val="footer"/>
    <w:basedOn w:val="Normal"/>
    <w:rsid w:val="00992D32"/>
    <w:pPr>
      <w:tabs>
        <w:tab w:val="center" w:pos="4819"/>
        <w:tab w:val="right" w:pos="9638"/>
      </w:tabs>
    </w:pPr>
  </w:style>
  <w:style w:type="character" w:styleId="Sidetal">
    <w:name w:val="page number"/>
    <w:basedOn w:val="Standardskrifttypeiafsnit"/>
    <w:rsid w:val="00992D32"/>
  </w:style>
  <w:style w:type="paragraph" w:styleId="Titel">
    <w:name w:val="Title"/>
    <w:basedOn w:val="Normal"/>
    <w:next w:val="Normal"/>
    <w:qFormat/>
    <w:rsid w:val="00992D32"/>
    <w:pPr>
      <w:spacing w:before="240" w:after="60"/>
      <w:outlineLvl w:val="0"/>
    </w:pPr>
    <w:rPr>
      <w:rFonts w:cs="Arial"/>
      <w:b/>
      <w:bCs/>
      <w:color w:val="800000"/>
      <w:kern w:val="28"/>
      <w:sz w:val="28"/>
      <w:szCs w:val="32"/>
    </w:rPr>
  </w:style>
  <w:style w:type="paragraph" w:customStyle="1" w:styleId="Level1">
    <w:name w:val="Level 1"/>
    <w:basedOn w:val="Normal"/>
    <w:rsid w:val="00992D32"/>
    <w:pPr>
      <w:widowControl w:val="0"/>
      <w:autoSpaceDE w:val="0"/>
      <w:autoSpaceDN w:val="0"/>
      <w:adjustRightInd w:val="0"/>
      <w:ind w:left="720" w:hanging="720"/>
    </w:pPr>
    <w:rPr>
      <w:sz w:val="20"/>
      <w:lang w:val="en-US"/>
    </w:rPr>
  </w:style>
  <w:style w:type="paragraph" w:styleId="Markeringsbobletekst">
    <w:name w:val="Balloon Text"/>
    <w:basedOn w:val="Normal"/>
    <w:semiHidden/>
    <w:rsid w:val="006C03EF"/>
    <w:rPr>
      <w:rFonts w:ascii="Tahoma" w:hAnsi="Tahoma" w:cs="Tahoma"/>
      <w:sz w:val="16"/>
      <w:szCs w:val="16"/>
    </w:rPr>
  </w:style>
  <w:style w:type="paragraph" w:styleId="Listeafsnit">
    <w:name w:val="List Paragraph"/>
    <w:basedOn w:val="Normal"/>
    <w:uiPriority w:val="34"/>
    <w:qFormat/>
    <w:rsid w:val="002152AA"/>
    <w:pPr>
      <w:ind w:left="720"/>
      <w:contextualSpacing/>
    </w:pPr>
  </w:style>
  <w:style w:type="paragraph" w:styleId="Almindeligtekst">
    <w:name w:val="Plain Text"/>
    <w:basedOn w:val="Normal"/>
    <w:link w:val="AlmindeligtekstTegn"/>
    <w:uiPriority w:val="99"/>
    <w:unhideWhenUsed/>
    <w:rsid w:val="0009682A"/>
    <w:rPr>
      <w:rFonts w:ascii="Consolas" w:eastAsiaTheme="minorHAnsi" w:hAnsi="Consolas" w:cs="Consolas"/>
      <w:sz w:val="21"/>
      <w:szCs w:val="21"/>
      <w:lang w:eastAsia="en-US"/>
    </w:rPr>
  </w:style>
  <w:style w:type="character" w:customStyle="1" w:styleId="AlmindeligtekstTegn">
    <w:name w:val="Almindelig tekst Tegn"/>
    <w:basedOn w:val="Standardskrifttypeiafsnit"/>
    <w:link w:val="Almindeligtekst"/>
    <w:uiPriority w:val="99"/>
    <w:rsid w:val="0009682A"/>
    <w:rPr>
      <w:rFonts w:ascii="Consolas" w:eastAsiaTheme="minorHAnsi" w:hAnsi="Consolas" w:cs="Consolas"/>
      <w:sz w:val="21"/>
      <w:szCs w:val="21"/>
      <w:lang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da-DK" w:eastAsia="zh-CN"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92D32"/>
    <w:rPr>
      <w:sz w:val="24"/>
      <w:szCs w:val="24"/>
      <w:lang w:eastAsia="da-DK"/>
    </w:rPr>
  </w:style>
  <w:style w:type="paragraph" w:styleId="Heading1">
    <w:name w:val="heading 1"/>
    <w:basedOn w:val="Normal"/>
    <w:next w:val="Normal"/>
    <w:qFormat/>
    <w:rsid w:val="00992D32"/>
    <w:pPr>
      <w:keepNext/>
      <w:spacing w:before="240" w:after="60"/>
      <w:outlineLvl w:val="0"/>
    </w:pPr>
    <w:rPr>
      <w:rFonts w:cs="Arial"/>
      <w:b/>
      <w:bCs/>
      <w:color w:val="0000FF"/>
      <w:kern w:val="32"/>
      <w:szCs w:val="32"/>
    </w:rPr>
  </w:style>
  <w:style w:type="paragraph" w:styleId="Heading2">
    <w:name w:val="heading 2"/>
    <w:basedOn w:val="Normal"/>
    <w:next w:val="Normal"/>
    <w:qFormat/>
    <w:rsid w:val="00992D32"/>
    <w:pPr>
      <w:keepNext/>
      <w:spacing w:before="240" w:after="60"/>
      <w:outlineLvl w:val="1"/>
    </w:pPr>
    <w:rPr>
      <w:rFonts w:cs="Arial"/>
      <w:b/>
      <w:bCs/>
      <w:iCs/>
      <w:color w:val="FFCC99"/>
      <w:szCs w:val="28"/>
    </w:rPr>
  </w:style>
  <w:style w:type="paragraph" w:styleId="Heading3">
    <w:name w:val="heading 3"/>
    <w:basedOn w:val="Normal"/>
    <w:next w:val="Normal"/>
    <w:qFormat/>
    <w:rsid w:val="00992D32"/>
    <w:pPr>
      <w:keepNext/>
      <w:spacing w:before="240" w:after="60"/>
      <w:outlineLvl w:val="2"/>
    </w:pPr>
    <w:rPr>
      <w:rFonts w:ascii="Arial" w:hAnsi="Arial" w:cs="Arial"/>
      <w:b/>
      <w:bCs/>
      <w:color w:val="FF99CC"/>
      <w:szCs w:val="26"/>
    </w:rPr>
  </w:style>
  <w:style w:type="paragraph" w:styleId="Heading4">
    <w:name w:val="heading 4"/>
    <w:basedOn w:val="Normal"/>
    <w:next w:val="Normal"/>
    <w:qFormat/>
    <w:rsid w:val="00992D32"/>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92D32"/>
    <w:pPr>
      <w:tabs>
        <w:tab w:val="center" w:pos="4819"/>
        <w:tab w:val="right" w:pos="9638"/>
      </w:tabs>
    </w:pPr>
  </w:style>
  <w:style w:type="paragraph" w:styleId="Footer">
    <w:name w:val="footer"/>
    <w:basedOn w:val="Normal"/>
    <w:rsid w:val="00992D32"/>
    <w:pPr>
      <w:tabs>
        <w:tab w:val="center" w:pos="4819"/>
        <w:tab w:val="right" w:pos="9638"/>
      </w:tabs>
    </w:pPr>
  </w:style>
  <w:style w:type="character" w:styleId="PageNumber">
    <w:name w:val="page number"/>
    <w:basedOn w:val="DefaultParagraphFont"/>
    <w:rsid w:val="00992D32"/>
  </w:style>
  <w:style w:type="paragraph" w:styleId="Title">
    <w:name w:val="Title"/>
    <w:basedOn w:val="Normal"/>
    <w:next w:val="Normal"/>
    <w:qFormat/>
    <w:rsid w:val="00992D32"/>
    <w:pPr>
      <w:spacing w:before="240" w:after="60"/>
      <w:outlineLvl w:val="0"/>
    </w:pPr>
    <w:rPr>
      <w:rFonts w:cs="Arial"/>
      <w:b/>
      <w:bCs/>
      <w:color w:val="800000"/>
      <w:kern w:val="28"/>
      <w:sz w:val="28"/>
      <w:szCs w:val="32"/>
    </w:rPr>
  </w:style>
  <w:style w:type="paragraph" w:customStyle="1" w:styleId="Level1">
    <w:name w:val="Level 1"/>
    <w:basedOn w:val="Normal"/>
    <w:rsid w:val="00992D32"/>
    <w:pPr>
      <w:widowControl w:val="0"/>
      <w:autoSpaceDE w:val="0"/>
      <w:autoSpaceDN w:val="0"/>
      <w:adjustRightInd w:val="0"/>
      <w:ind w:left="720" w:hanging="720"/>
    </w:pPr>
    <w:rPr>
      <w:sz w:val="20"/>
      <w:lang w:val="en-US"/>
    </w:rPr>
  </w:style>
  <w:style w:type="paragraph" w:styleId="BalloonText">
    <w:name w:val="Balloon Text"/>
    <w:basedOn w:val="Normal"/>
    <w:semiHidden/>
    <w:rsid w:val="006C03EF"/>
    <w:rPr>
      <w:rFonts w:ascii="Tahoma" w:hAnsi="Tahoma" w:cs="Tahoma"/>
      <w:sz w:val="16"/>
      <w:szCs w:val="16"/>
    </w:rPr>
  </w:style>
  <w:style w:type="paragraph" w:styleId="ListParagraph">
    <w:name w:val="List Paragraph"/>
    <w:basedOn w:val="Normal"/>
    <w:uiPriority w:val="34"/>
    <w:qFormat/>
    <w:rsid w:val="002152AA"/>
    <w:pPr>
      <w:ind w:left="720"/>
      <w:contextualSpacing/>
    </w:pPr>
  </w:style>
  <w:style w:type="paragraph" w:styleId="PlainText">
    <w:name w:val="Plain Text"/>
    <w:basedOn w:val="Normal"/>
    <w:link w:val="PlainTextChar"/>
    <w:uiPriority w:val="99"/>
    <w:unhideWhenUsed/>
    <w:rsid w:val="0009682A"/>
    <w:rPr>
      <w:rFonts w:ascii="Consolas" w:eastAsiaTheme="minorHAnsi" w:hAnsi="Consolas" w:cs="Consolas"/>
      <w:sz w:val="21"/>
      <w:szCs w:val="21"/>
      <w:lang w:eastAsia="en-US"/>
    </w:rPr>
  </w:style>
  <w:style w:type="character" w:customStyle="1" w:styleId="PlainTextChar">
    <w:name w:val="Plain Text Char"/>
    <w:basedOn w:val="DefaultParagraphFont"/>
    <w:link w:val="PlainText"/>
    <w:uiPriority w:val="99"/>
    <w:rsid w:val="0009682A"/>
    <w:rPr>
      <w:rFonts w:ascii="Consolas" w:eastAsiaTheme="minorHAnsi" w:hAnsi="Consolas" w:cs="Consolas"/>
      <w:sz w:val="21"/>
      <w:szCs w:val="21"/>
      <w:lang w:eastAsia="en-US"/>
    </w:rPr>
  </w:style>
</w:styles>
</file>

<file path=word/webSettings.xml><?xml version="1.0" encoding="utf-8"?>
<w:webSettings xmlns:r="http://schemas.openxmlformats.org/officeDocument/2006/relationships" xmlns:w="http://schemas.openxmlformats.org/wordprocessingml/2006/main">
  <w:divs>
    <w:div w:id="1840266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G:\K13\Ekstern_forskerplacering\Paradigmer\Indstilling.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Indstilling.dot</Template>
  <TotalTime>105</TotalTime>
  <Pages>20</Pages>
  <Words>4798</Words>
  <Characters>29274</Characters>
  <Application>Microsoft Office Word</Application>
  <DocSecurity>0</DocSecurity>
  <Lines>243</Lines>
  <Paragraphs>68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Forskning og Metode</vt:lpstr>
      <vt:lpstr>Forskning og Metode</vt:lpstr>
    </vt:vector>
  </TitlesOfParts>
  <Company>Danmarks Statistik</Company>
  <LinksUpToDate>false</LinksUpToDate>
  <CharactersWithSpaces>34004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Forskning og Metode</dc:title>
  <dc:creator>Netværk</dc:creator>
  <cp:lastModifiedBy>Berit Jamie Nielsen (ruyr)</cp:lastModifiedBy>
  <cp:revision>3</cp:revision>
  <cp:lastPrinted>2001-03-29T13:10:00Z</cp:lastPrinted>
  <dcterms:created xsi:type="dcterms:W3CDTF">2015-04-13T11:12:00Z</dcterms:created>
  <dcterms:modified xsi:type="dcterms:W3CDTF">2015-04-13T13:03:00Z</dcterms:modified>
</cp:coreProperties>
</file>